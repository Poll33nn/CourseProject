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048AF0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4852C2D9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2A09D85F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6BE90AC" w14:textId="77777777" w:rsidR="00B54052" w:rsidRPr="002F7807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67C1005B" w14:textId="77777777" w:rsidR="00B54052" w:rsidRPr="002F7807" w:rsidRDefault="00B54052" w:rsidP="00B54052">
      <w:pPr>
        <w:jc w:val="center"/>
        <w:rPr>
          <w:b/>
          <w:bCs/>
        </w:rPr>
      </w:pPr>
    </w:p>
    <w:p w14:paraId="72379625" w14:textId="77777777" w:rsidR="00B54052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598809A4" w14:textId="77777777" w:rsidR="00B54052" w:rsidRPr="002F7807" w:rsidRDefault="00B54052" w:rsidP="00B54052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52E6D0B0" w14:textId="77777777" w:rsidR="00B54052" w:rsidRPr="00245EC5" w:rsidRDefault="00B54052" w:rsidP="00B54052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7BE0D04B" w14:textId="77777777" w:rsidR="00B54052" w:rsidRPr="00843A22" w:rsidRDefault="00B54052" w:rsidP="00B54052">
      <w:pPr>
        <w:jc w:val="center"/>
        <w:rPr>
          <w:bCs/>
        </w:rPr>
      </w:pPr>
    </w:p>
    <w:p w14:paraId="7AA3BDB6" w14:textId="77777777" w:rsidR="00B54052" w:rsidRPr="00843A22" w:rsidRDefault="00B54052" w:rsidP="00B54052">
      <w:pPr>
        <w:jc w:val="center"/>
        <w:rPr>
          <w:bCs/>
        </w:rPr>
      </w:pPr>
    </w:p>
    <w:p w14:paraId="212BC613" w14:textId="76205440" w:rsidR="00B54052" w:rsidRDefault="00B54052" w:rsidP="00450E96">
      <w:pPr>
        <w:jc w:val="center"/>
        <w:rPr>
          <w:bCs/>
        </w:rPr>
      </w:pPr>
    </w:p>
    <w:p w14:paraId="275A961A" w14:textId="77777777" w:rsidR="00B54052" w:rsidRDefault="00B54052" w:rsidP="00B54052">
      <w:pPr>
        <w:jc w:val="center"/>
        <w:rPr>
          <w:bCs/>
        </w:rPr>
      </w:pPr>
    </w:p>
    <w:p w14:paraId="593D3D0F" w14:textId="77777777" w:rsidR="00B54052" w:rsidRPr="00843A22" w:rsidRDefault="00B54052" w:rsidP="00B54052">
      <w:pPr>
        <w:jc w:val="center"/>
        <w:rPr>
          <w:bCs/>
        </w:rPr>
      </w:pPr>
    </w:p>
    <w:p w14:paraId="1D5C4B95" w14:textId="77777777" w:rsidR="00B54052" w:rsidRDefault="00B54052" w:rsidP="00B54052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78CC5284" w14:textId="77777777" w:rsidR="00B54052" w:rsidRPr="00B54052" w:rsidRDefault="00B54052" w:rsidP="00B54052">
      <w:pPr>
        <w:pStyle w:val="a3"/>
        <w:ind w:firstLine="0"/>
        <w:jc w:val="center"/>
        <w:rPr>
          <w:b/>
          <w:sz w:val="40"/>
        </w:rPr>
      </w:pPr>
      <w:r w:rsidRPr="00B54052">
        <w:rPr>
          <w:sz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54052" w14:paraId="30B93044" w14:textId="77777777" w:rsidTr="003045A5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186856B" w14:textId="77777777" w:rsidR="00B54052" w:rsidRDefault="00B54052" w:rsidP="00B54052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 УЧЕТА</w:t>
            </w:r>
          </w:p>
        </w:tc>
      </w:tr>
      <w:tr w:rsidR="00B54052" w14:paraId="248E7DCE" w14:textId="77777777" w:rsidTr="003045A5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4B7D64BD" w14:textId="77777777" w:rsidR="00B54052" w:rsidRDefault="00B54052" w:rsidP="00B54052">
            <w:pPr>
              <w:widowControl w:val="0"/>
              <w:jc w:val="center"/>
            </w:pPr>
            <w:r>
              <w:rPr>
                <w:sz w:val="40"/>
                <w:szCs w:val="40"/>
              </w:rPr>
              <w:t>ЛЕСНЫХ УЧАСТКОВ</w:t>
            </w:r>
          </w:p>
        </w:tc>
      </w:tr>
      <w:tr w:rsidR="00B54052" w14:paraId="1C2F0D50" w14:textId="77777777" w:rsidTr="003045A5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97D04D5" w14:textId="77777777" w:rsidR="00B54052" w:rsidRDefault="00B54052" w:rsidP="00B54052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05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045A898" w14:textId="47B81550" w:rsidR="00B54052" w:rsidRPr="00B54052" w:rsidRDefault="00B54052" w:rsidP="00B54052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B54052" w14:paraId="0513E6AE" w14:textId="77777777" w:rsidTr="003045A5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5FA22165" w14:textId="237E3915" w:rsidR="00B54052" w:rsidRDefault="00B54052" w:rsidP="00B54052">
            <w:pPr>
              <w:widowControl w:val="0"/>
              <w:rPr>
                <w:sz w:val="24"/>
                <w:szCs w:val="40"/>
              </w:rPr>
            </w:pPr>
          </w:p>
          <w:p w14:paraId="3C6099CB" w14:textId="77777777" w:rsidR="00B54052" w:rsidRPr="00B54052" w:rsidRDefault="00B54052" w:rsidP="00B54052">
            <w:pPr>
              <w:widowControl w:val="0"/>
              <w:rPr>
                <w:sz w:val="24"/>
                <w:szCs w:val="40"/>
              </w:rPr>
            </w:pPr>
          </w:p>
          <w:p w14:paraId="79BA8F2F" w14:textId="0196F858" w:rsidR="00B54052" w:rsidRPr="002A6308" w:rsidRDefault="00B54052" w:rsidP="00B54052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B54052" w14:paraId="7E96520F" w14:textId="77777777" w:rsidTr="003045A5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7854433" w14:textId="77777777" w:rsidR="00B54052" w:rsidRPr="002A6308" w:rsidRDefault="00B54052" w:rsidP="00B54052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D6FB1D" w14:textId="77777777" w:rsidR="00B54052" w:rsidRDefault="00B54052" w:rsidP="00B54052">
      <w:pPr>
        <w:widowControl w:val="0"/>
        <w:jc w:val="center"/>
      </w:pPr>
    </w:p>
    <w:p w14:paraId="3D6C7681" w14:textId="77777777" w:rsidR="00B54052" w:rsidRDefault="00B54052" w:rsidP="00B54052">
      <w:pPr>
        <w:widowControl w:val="0"/>
        <w:jc w:val="center"/>
      </w:pPr>
    </w:p>
    <w:p w14:paraId="0A2AAC22" w14:textId="7B1B3115" w:rsidR="00B54052" w:rsidRDefault="00B54052" w:rsidP="00450E96">
      <w:pPr>
        <w:widowControl w:val="0"/>
        <w:jc w:val="center"/>
      </w:pPr>
    </w:p>
    <w:p w14:paraId="77C07BD3" w14:textId="7B554A25" w:rsidR="00B54052" w:rsidRDefault="00B54052" w:rsidP="00450E96">
      <w:pPr>
        <w:widowControl w:val="0"/>
        <w:jc w:val="center"/>
      </w:pPr>
    </w:p>
    <w:p w14:paraId="221A4E80" w14:textId="77777777" w:rsidR="00B54052" w:rsidRDefault="00B54052" w:rsidP="00B54052">
      <w:pPr>
        <w:widowControl w:val="0"/>
        <w:jc w:val="center"/>
      </w:pPr>
    </w:p>
    <w:p w14:paraId="6642362D" w14:textId="77777777" w:rsidR="00B54052" w:rsidRDefault="00B54052" w:rsidP="00B54052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08"/>
        <w:gridCol w:w="1247"/>
        <w:gridCol w:w="2454"/>
        <w:gridCol w:w="1480"/>
        <w:gridCol w:w="2417"/>
      </w:tblGrid>
      <w:tr w:rsidR="00B54052" w:rsidRPr="004744C4" w14:paraId="661B19B2" w14:textId="77777777" w:rsidTr="003045A5">
        <w:tc>
          <w:tcPr>
            <w:tcW w:w="2010" w:type="dxa"/>
          </w:tcPr>
          <w:p w14:paraId="15254699" w14:textId="77777777" w:rsidR="00B54052" w:rsidRPr="00B54052" w:rsidRDefault="00B54052" w:rsidP="00B54052">
            <w:r w:rsidRPr="00B54052"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21224C9" w14:textId="77777777" w:rsidR="00B54052" w:rsidRPr="00B54052" w:rsidRDefault="00B54052" w:rsidP="00B54052">
            <w:r w:rsidRPr="00B54052"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D1A1E9E" w14:textId="77777777" w:rsidR="00B54052" w:rsidRPr="00B54052" w:rsidRDefault="00B54052" w:rsidP="00B54052">
            <w:r w:rsidRPr="00B54052">
              <w:t>08.12.2025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E1566F2" w14:textId="77777777" w:rsidR="00B54052" w:rsidRPr="00B54052" w:rsidRDefault="00B54052" w:rsidP="00B54052">
            <w:r w:rsidRPr="00B54052">
              <w:t>Д.А. Дружинин</w:t>
            </w:r>
          </w:p>
        </w:tc>
      </w:tr>
      <w:tr w:rsidR="00B54052" w:rsidRPr="00843A22" w14:paraId="60C338DE" w14:textId="77777777" w:rsidTr="003045A5">
        <w:tc>
          <w:tcPr>
            <w:tcW w:w="2010" w:type="dxa"/>
          </w:tcPr>
          <w:p w14:paraId="38B59BF4" w14:textId="77777777" w:rsidR="00B54052" w:rsidRPr="00B54052" w:rsidRDefault="00B54052" w:rsidP="00B54052"/>
        </w:tc>
        <w:tc>
          <w:tcPr>
            <w:tcW w:w="1043" w:type="dxa"/>
            <w:tcBorders>
              <w:top w:val="single" w:sz="8" w:space="0" w:color="auto"/>
            </w:tcBorders>
          </w:tcPr>
          <w:p w14:paraId="2A2CB4C3" w14:textId="77777777" w:rsidR="00B54052" w:rsidRPr="00B54052" w:rsidRDefault="00B54052" w:rsidP="00B54052">
            <w:r w:rsidRPr="00B54052"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101F5D82" w14:textId="77777777" w:rsidR="00B54052" w:rsidRPr="00B54052" w:rsidRDefault="00B54052" w:rsidP="00B54052">
            <w:r w:rsidRPr="00B54052"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1E52EE57" w14:textId="77777777" w:rsidR="00B54052" w:rsidRPr="00B54052" w:rsidRDefault="00B54052" w:rsidP="00B54052">
            <w:r w:rsidRPr="00B54052"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E8E363A" w14:textId="77777777" w:rsidR="00B54052" w:rsidRPr="00B54052" w:rsidRDefault="00B54052" w:rsidP="00B54052">
            <w:r w:rsidRPr="00B54052">
              <w:t>(И.О. Фамилия)</w:t>
            </w:r>
          </w:p>
        </w:tc>
      </w:tr>
      <w:tr w:rsidR="00B54052" w:rsidRPr="004744C4" w14:paraId="057037E7" w14:textId="77777777" w:rsidTr="003045A5">
        <w:tc>
          <w:tcPr>
            <w:tcW w:w="2010" w:type="dxa"/>
          </w:tcPr>
          <w:p w14:paraId="3C6988C5" w14:textId="77777777" w:rsidR="00B54052" w:rsidRPr="00B54052" w:rsidRDefault="00B54052" w:rsidP="00B54052">
            <w:r w:rsidRPr="00B54052"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7B0CB87" w14:textId="77777777" w:rsidR="00B54052" w:rsidRPr="00B54052" w:rsidRDefault="00B54052" w:rsidP="00B54052"/>
        </w:tc>
        <w:tc>
          <w:tcPr>
            <w:tcW w:w="2559" w:type="dxa"/>
            <w:tcBorders>
              <w:bottom w:val="single" w:sz="8" w:space="0" w:color="auto"/>
            </w:tcBorders>
          </w:tcPr>
          <w:p w14:paraId="147CCB58" w14:textId="77777777" w:rsidR="00B54052" w:rsidRPr="00B54052" w:rsidRDefault="00B54052" w:rsidP="00B54052"/>
        </w:tc>
        <w:tc>
          <w:tcPr>
            <w:tcW w:w="1480" w:type="dxa"/>
            <w:tcBorders>
              <w:bottom w:val="single" w:sz="8" w:space="0" w:color="auto"/>
            </w:tcBorders>
          </w:tcPr>
          <w:p w14:paraId="1291A585" w14:textId="77777777" w:rsidR="00B54052" w:rsidRPr="00B54052" w:rsidRDefault="00B54052" w:rsidP="00B54052">
            <w:r w:rsidRPr="00B54052">
              <w:t>09.12.2025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8879BC8" w14:textId="77777777" w:rsidR="00B54052" w:rsidRPr="00B54052" w:rsidRDefault="00B54052" w:rsidP="00B54052">
            <w:r w:rsidRPr="00B54052">
              <w:t xml:space="preserve">Ю.С. </w:t>
            </w:r>
            <w:proofErr w:type="spellStart"/>
            <w:r w:rsidRPr="00B54052">
              <w:t>Маломан</w:t>
            </w:r>
            <w:proofErr w:type="spellEnd"/>
          </w:p>
        </w:tc>
      </w:tr>
      <w:tr w:rsidR="00B54052" w:rsidRPr="00843A22" w14:paraId="3C0171A5" w14:textId="77777777" w:rsidTr="003045A5">
        <w:tc>
          <w:tcPr>
            <w:tcW w:w="2010" w:type="dxa"/>
          </w:tcPr>
          <w:p w14:paraId="3D1D504A" w14:textId="77777777" w:rsidR="00B54052" w:rsidRPr="00B54052" w:rsidRDefault="00B54052" w:rsidP="00B54052"/>
        </w:tc>
        <w:tc>
          <w:tcPr>
            <w:tcW w:w="1043" w:type="dxa"/>
            <w:tcBorders>
              <w:top w:val="single" w:sz="8" w:space="0" w:color="auto"/>
            </w:tcBorders>
          </w:tcPr>
          <w:p w14:paraId="289E09A4" w14:textId="77777777" w:rsidR="00B54052" w:rsidRPr="00B54052" w:rsidRDefault="00B54052" w:rsidP="00B54052"/>
        </w:tc>
        <w:tc>
          <w:tcPr>
            <w:tcW w:w="2559" w:type="dxa"/>
            <w:tcBorders>
              <w:top w:val="single" w:sz="8" w:space="0" w:color="auto"/>
            </w:tcBorders>
          </w:tcPr>
          <w:p w14:paraId="51E49B7D" w14:textId="77777777" w:rsidR="00B54052" w:rsidRPr="00B54052" w:rsidRDefault="00B54052" w:rsidP="00B54052">
            <w:r w:rsidRPr="00B54052"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A2DEC1E" w14:textId="77777777" w:rsidR="00B54052" w:rsidRPr="00B54052" w:rsidRDefault="00B54052" w:rsidP="00B54052">
            <w:r w:rsidRPr="00B54052"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EC80F57" w14:textId="77777777" w:rsidR="00B54052" w:rsidRPr="00B54052" w:rsidRDefault="00B54052" w:rsidP="00B54052">
            <w:r w:rsidRPr="00B54052">
              <w:t>(И.О. Фамилия)</w:t>
            </w:r>
          </w:p>
        </w:tc>
      </w:tr>
    </w:tbl>
    <w:p w14:paraId="1E719625" w14:textId="77777777" w:rsidR="00B54052" w:rsidRDefault="00B54052" w:rsidP="00B54052">
      <w:pPr>
        <w:widowControl w:val="0"/>
        <w:jc w:val="center"/>
      </w:pPr>
    </w:p>
    <w:p w14:paraId="52E8B56E" w14:textId="41BB5E99" w:rsidR="00B54052" w:rsidRPr="00F450A0" w:rsidRDefault="00B54052" w:rsidP="00B54052">
      <w:pPr>
        <w:widowControl w:val="0"/>
        <w:jc w:val="center"/>
      </w:pPr>
    </w:p>
    <w:p w14:paraId="448522B7" w14:textId="77777777" w:rsidR="00B54052" w:rsidRDefault="00B54052" w:rsidP="00B54052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  <w:r>
        <w:rPr>
          <w:szCs w:val="28"/>
          <w:lang w:val="en-US"/>
        </w:rPr>
        <w:br w:type="page"/>
      </w:r>
    </w:p>
    <w:p w14:paraId="42919395" w14:textId="77777777" w:rsidR="00B54052" w:rsidRPr="00824FBB" w:rsidRDefault="00B54052" w:rsidP="00B54052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5D79172" w14:textId="77777777" w:rsidR="00B54052" w:rsidRPr="008D27C7" w:rsidRDefault="00B54052" w:rsidP="00B54052">
      <w:pPr>
        <w:spacing w:line="360" w:lineRule="auto"/>
        <w:ind w:firstLine="709"/>
      </w:pPr>
    </w:p>
    <w:p w14:paraId="19F3A5D9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332E2ABC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0D2A2AEB" w14:textId="77777777" w:rsidR="00B54052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25BD2AD3" w14:textId="77777777" w:rsidR="00B54052" w:rsidRPr="00EA6F88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6520B5FE" w14:textId="77777777" w:rsidR="00B54052" w:rsidRPr="00EA6F88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32F2CD35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Pr="00090D60">
        <w:rPr>
          <w:highlight w:val="yellow"/>
        </w:rPr>
        <w:t>?</w:t>
      </w:r>
    </w:p>
    <w:p w14:paraId="27B72E5E" w14:textId="77777777" w:rsidR="00B54052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397A83E5" w14:textId="77777777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2C22C76D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4D497544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Pr="00090D60">
        <w:rPr>
          <w:highlight w:val="yellow"/>
        </w:rPr>
        <w:t>?</w:t>
      </w:r>
    </w:p>
    <w:p w14:paraId="16249549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147FD45C" w14:textId="77777777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Pr="00090D60">
        <w:rPr>
          <w:highlight w:val="yellow"/>
        </w:rPr>
        <w:t>?</w:t>
      </w:r>
    </w:p>
    <w:p w14:paraId="070281CD" w14:textId="77777777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063A47AE" w14:textId="77777777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Pr="00090D60">
        <w:rPr>
          <w:highlight w:val="yellow"/>
        </w:rPr>
        <w:t>?</w:t>
      </w:r>
    </w:p>
    <w:p w14:paraId="04DC8627" w14:textId="77777777" w:rsidR="00B54052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Pr="00090D60">
        <w:rPr>
          <w:highlight w:val="yellow"/>
        </w:rPr>
        <w:t>?</w:t>
      </w:r>
    </w:p>
    <w:p w14:paraId="1B133287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4A862CE6" w14:textId="77777777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Pr="00090D60">
        <w:rPr>
          <w:highlight w:val="yellow"/>
        </w:rPr>
        <w:t>?</w:t>
      </w:r>
    </w:p>
    <w:p w14:paraId="187554D0" w14:textId="77777777" w:rsidR="00B54052" w:rsidRDefault="00B54052" w:rsidP="00B54052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Pr="00090D60">
        <w:rPr>
          <w:highlight w:val="yellow"/>
        </w:rPr>
        <w:t>?</w:t>
      </w:r>
    </w:p>
    <w:p w14:paraId="6843808F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00A7D55B" w14:textId="77777777" w:rsidR="00B54052" w:rsidRPr="00124BC0" w:rsidRDefault="00B54052" w:rsidP="00B54052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41B0AAA6" w14:textId="77777777" w:rsidR="00B54052" w:rsidRDefault="00B54052" w:rsidP="00B54052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Pr="00090D60">
        <w:rPr>
          <w:highlight w:val="yellow"/>
        </w:rPr>
        <w:t>?</w:t>
      </w:r>
    </w:p>
    <w:p w14:paraId="318F6AB0" w14:textId="77777777" w:rsidR="00B54052" w:rsidRPr="008D27C7" w:rsidRDefault="00B54052" w:rsidP="00B54052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Pr="00090D60">
        <w:rPr>
          <w:highlight w:val="yellow"/>
        </w:rPr>
        <w:t>?</w:t>
      </w:r>
    </w:p>
    <w:p w14:paraId="2A60C29D" w14:textId="4540FBBE" w:rsidR="00B54052" w:rsidRPr="00BA018E" w:rsidRDefault="00B54052" w:rsidP="00450E96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02F86825" w14:textId="60340289" w:rsidR="00B54052" w:rsidRDefault="00B54052">
      <w:pPr>
        <w:spacing w:after="160" w:line="259" w:lineRule="auto"/>
        <w:jc w:val="left"/>
      </w:pPr>
      <w:r>
        <w:br w:type="page"/>
      </w:r>
    </w:p>
    <w:p w14:paraId="46521A1C" w14:textId="185767BD" w:rsidR="00376D3A" w:rsidRDefault="00376D3A" w:rsidP="00376D3A">
      <w:pPr>
        <w:spacing w:after="160" w:line="259" w:lineRule="auto"/>
        <w:jc w:val="center"/>
        <w:rPr>
          <w:b/>
          <w:sz w:val="32"/>
        </w:rPr>
      </w:pPr>
      <w:r w:rsidRPr="00376D3A">
        <w:rPr>
          <w:b/>
          <w:sz w:val="32"/>
        </w:rPr>
        <w:lastRenderedPageBreak/>
        <w:t>СПИСОК ИСПОЛЬЗОВАННЫХ СОКРАЩЕНИЙ</w:t>
      </w:r>
    </w:p>
    <w:p w14:paraId="6C336C43" w14:textId="19DFF023" w:rsidR="00376D3A" w:rsidRDefault="00376D3A" w:rsidP="00376D3A">
      <w:pPr>
        <w:spacing w:after="160" w:line="259" w:lineRule="auto"/>
        <w:jc w:val="center"/>
        <w:rPr>
          <w:b/>
          <w:sz w:val="32"/>
        </w:rPr>
      </w:pPr>
    </w:p>
    <w:p w14:paraId="02AEF32C" w14:textId="36893A0A" w:rsidR="00376D3A" w:rsidRDefault="00376D3A" w:rsidP="00376D3A">
      <w:pPr>
        <w:spacing w:after="160" w:line="259" w:lineRule="auto"/>
        <w:rPr>
          <w:rFonts w:eastAsiaTheme="majorEastAsia" w:cstheme="majorBidi"/>
          <w:szCs w:val="40"/>
        </w:rPr>
      </w:pPr>
      <w:proofErr w:type="spellStart"/>
      <w:r>
        <w:rPr>
          <w:rFonts w:eastAsiaTheme="majorEastAsia" w:cstheme="majorBidi"/>
          <w:szCs w:val="40"/>
        </w:rPr>
        <w:t>Цйу</w:t>
      </w:r>
      <w:proofErr w:type="spellEnd"/>
    </w:p>
    <w:p w14:paraId="7413CC15" w14:textId="52AE6D19" w:rsidR="00376D3A" w:rsidRDefault="00376D3A" w:rsidP="00376D3A">
      <w:pPr>
        <w:spacing w:after="160" w:line="259" w:lineRule="auto"/>
        <w:jc w:val="left"/>
        <w:rPr>
          <w:rFonts w:eastAsiaTheme="majorEastAsia" w:cstheme="majorBidi"/>
          <w:szCs w:val="40"/>
        </w:rPr>
      </w:pPr>
      <w:r>
        <w:rPr>
          <w:rFonts w:eastAsiaTheme="majorEastAsia" w:cstheme="majorBidi"/>
          <w:szCs w:val="40"/>
        </w:rPr>
        <w:br w:type="page"/>
      </w:r>
    </w:p>
    <w:p w14:paraId="72877458" w14:textId="35E66457" w:rsidR="00376D3A" w:rsidRDefault="00376D3A" w:rsidP="00376D3A">
      <w:pPr>
        <w:spacing w:after="160" w:line="259" w:lineRule="auto"/>
        <w:jc w:val="center"/>
        <w:rPr>
          <w:rFonts w:eastAsiaTheme="majorEastAsia" w:cstheme="majorBidi"/>
          <w:b/>
          <w:sz w:val="32"/>
          <w:szCs w:val="40"/>
        </w:rPr>
      </w:pPr>
      <w:r w:rsidRPr="00376D3A">
        <w:rPr>
          <w:rFonts w:eastAsiaTheme="majorEastAsia" w:cstheme="majorBidi"/>
          <w:b/>
          <w:sz w:val="32"/>
          <w:szCs w:val="40"/>
        </w:rPr>
        <w:lastRenderedPageBreak/>
        <w:t>ВВЕДЕНИЕ</w:t>
      </w:r>
    </w:p>
    <w:p w14:paraId="62A43C50" w14:textId="4D6E023E" w:rsidR="00376D3A" w:rsidRDefault="00376D3A" w:rsidP="00376D3A">
      <w:pPr>
        <w:spacing w:after="160" w:line="259" w:lineRule="auto"/>
        <w:jc w:val="center"/>
        <w:rPr>
          <w:rFonts w:eastAsiaTheme="majorEastAsia" w:cstheme="majorBidi"/>
          <w:b/>
          <w:sz w:val="32"/>
          <w:szCs w:val="40"/>
        </w:rPr>
      </w:pPr>
    </w:p>
    <w:p w14:paraId="1058D7FF" w14:textId="37C8AF13" w:rsidR="00376D3A" w:rsidRDefault="00376D3A" w:rsidP="00376D3A">
      <w:pPr>
        <w:spacing w:after="160" w:line="259" w:lineRule="auto"/>
        <w:rPr>
          <w:rFonts w:eastAsiaTheme="majorEastAsia" w:cstheme="majorBidi"/>
          <w:szCs w:val="40"/>
        </w:rPr>
      </w:pPr>
      <w:proofErr w:type="spellStart"/>
      <w:r>
        <w:rPr>
          <w:rFonts w:eastAsiaTheme="majorEastAsia" w:cstheme="majorBidi"/>
          <w:szCs w:val="40"/>
        </w:rPr>
        <w:t>Йцу</w:t>
      </w:r>
      <w:proofErr w:type="spellEnd"/>
    </w:p>
    <w:p w14:paraId="0A94A3BC" w14:textId="77777777" w:rsidR="00376D3A" w:rsidRPr="00B7033C" w:rsidRDefault="00376D3A" w:rsidP="00376D3A">
      <w:pPr>
        <w:spacing w:after="160" w:line="259" w:lineRule="auto"/>
        <w:rPr>
          <w:rFonts w:eastAsiaTheme="majorEastAsia" w:cstheme="majorBidi"/>
          <w:szCs w:val="40"/>
          <w:lang w:val="en-US"/>
        </w:rPr>
      </w:pPr>
    </w:p>
    <w:p w14:paraId="121B0C34" w14:textId="397CC759" w:rsidR="003462E4" w:rsidRDefault="00237E7D" w:rsidP="00237E7D">
      <w:pPr>
        <w:pStyle w:val="1"/>
      </w:pPr>
      <w:r>
        <w:lastRenderedPageBreak/>
        <w:t>Сбор и анализ требований</w:t>
      </w:r>
    </w:p>
    <w:p w14:paraId="53D455D2" w14:textId="51A7A3E0" w:rsidR="00237E7D" w:rsidRDefault="00237E7D" w:rsidP="00237E7D">
      <w:pPr>
        <w:pStyle w:val="2"/>
      </w:pPr>
      <w:r>
        <w:t>Назначение и область применения</w:t>
      </w:r>
    </w:p>
    <w:p w14:paraId="2C79523E" w14:textId="0FAC19D3" w:rsidR="00237E7D" w:rsidRPr="00C61BB8" w:rsidRDefault="00237E7D" w:rsidP="00FB3453">
      <w:pPr>
        <w:pStyle w:val="a3"/>
      </w:pPr>
      <w:r>
        <w:t>Подсистема</w:t>
      </w:r>
      <w:r w:rsidRPr="00C61BB8">
        <w:t xml:space="preserve"> разрабатывается для использования сотрудниками лесопромышленного комплекса</w:t>
      </w:r>
      <w:r>
        <w:t xml:space="preserve"> и п</w:t>
      </w:r>
      <w:r w:rsidRPr="00C61BB8">
        <w:t>редназначен</w:t>
      </w:r>
      <w:r>
        <w:t>а</w:t>
      </w:r>
      <w:r w:rsidRPr="00C61BB8">
        <w:t xml:space="preserve"> для </w:t>
      </w:r>
      <w:r>
        <w:t>добавления</w:t>
      </w:r>
      <w:r w:rsidRPr="00C61BB8">
        <w:t xml:space="preserve"> и обработки информации</w:t>
      </w:r>
      <w:r w:rsidR="002A55B4" w:rsidRPr="002A55B4">
        <w:t xml:space="preserve">, </w:t>
      </w:r>
      <w:r w:rsidR="002A55B4" w:rsidRPr="00E14FA5">
        <w:rPr>
          <w:rFonts w:cs="Times New Roman"/>
          <w:szCs w:val="28"/>
          <w:highlight w:val="yellow"/>
        </w:rPr>
        <w:t xml:space="preserve">как непрерывного, так и периодического лесоустройства, для </w:t>
      </w:r>
      <w:r w:rsidR="002A55B4" w:rsidRPr="00E14FA5">
        <w:rPr>
          <w:rFonts w:cs="Times New Roman"/>
          <w:szCs w:val="28"/>
          <w:highlight w:val="yellow"/>
          <w:shd w:val="clear" w:color="auto" w:fill="FFFFFF"/>
        </w:rPr>
        <w:t xml:space="preserve">достижения устойчивого </w:t>
      </w:r>
      <w:proofErr w:type="spellStart"/>
      <w:r w:rsidR="002A55B4" w:rsidRPr="00E14FA5">
        <w:rPr>
          <w:rFonts w:cs="Times New Roman"/>
          <w:szCs w:val="28"/>
          <w:highlight w:val="yellow"/>
          <w:shd w:val="clear" w:color="auto" w:fill="FFFFFF"/>
        </w:rPr>
        <w:t>лесоуправления</w:t>
      </w:r>
      <w:proofErr w:type="spellEnd"/>
      <w:r w:rsidR="002A55B4" w:rsidRPr="00E14FA5">
        <w:rPr>
          <w:rFonts w:cs="Times New Roman"/>
          <w:szCs w:val="28"/>
          <w:highlight w:val="yellow"/>
          <w:shd w:val="clear" w:color="auto" w:fill="FFFFFF"/>
        </w:rPr>
        <w:t>, инновационного и эффективного использования, охраны, защиты и воспроизводства лесов</w:t>
      </w:r>
      <w:r w:rsidRPr="00C61BB8">
        <w:rPr>
          <w:shd w:val="clear" w:color="auto" w:fill="FFFFFF"/>
        </w:rPr>
        <w:t>.</w:t>
      </w:r>
    </w:p>
    <w:p w14:paraId="4554F09C" w14:textId="77777777" w:rsidR="00237E7D" w:rsidRPr="00C61BB8" w:rsidRDefault="00237E7D" w:rsidP="00FB3453">
      <w:pPr>
        <w:pStyle w:val="a3"/>
      </w:pPr>
      <w:r w:rsidRPr="00C61BB8">
        <w:t>Основным назначением внедрения ПО</w:t>
      </w:r>
      <w:r w:rsidRPr="00C61BB8">
        <w:rPr>
          <w:shd w:val="clear" w:color="auto" w:fill="FFFFFF" w:themeFill="background1"/>
        </w:rPr>
        <w:t xml:space="preserve"> является</w:t>
      </w:r>
      <w:r w:rsidRPr="00C61BB8">
        <w:t xml:space="preserve"> упрощение и оптимизация процесса учета древесных насаждений в лесных участках и решение задач, связанных с анализом, моделированием и прогнозированием состояния и структуры лесов, проектированием и анализом лесохозяйственной деятельности, с целью снижения временных затрат на поиск, сбор, обработку и анализ имеющихся данных о количественных и качественных характеристиках лесного участка, повышения точности и уменьшения рисков, связанных с человеческими ошибками при актуализации информации по проведенным лесохозяйственным мероприятиям.</w:t>
      </w:r>
    </w:p>
    <w:p w14:paraId="464F5E72" w14:textId="77777777" w:rsidR="00BD4E75" w:rsidRDefault="00237E7D" w:rsidP="00FB3453">
      <w:pPr>
        <w:pStyle w:val="a3"/>
      </w:pPr>
      <w:r w:rsidRPr="00C61BB8">
        <w:t>ПО разрабатыва</w:t>
      </w:r>
      <w:r>
        <w:t>ется</w:t>
      </w:r>
      <w:r w:rsidRPr="00C61BB8">
        <w:t xml:space="preserve"> в частности для ГКУ Архангельской области «</w:t>
      </w:r>
      <w:proofErr w:type="spellStart"/>
      <w:r w:rsidRPr="00C61BB8">
        <w:t>Коношское</w:t>
      </w:r>
      <w:proofErr w:type="spellEnd"/>
      <w:r w:rsidRPr="00C61BB8">
        <w:t xml:space="preserve"> лесничество», но также предусмотрено его масштабное использование организациями лесопромышленного сектора. В лесничестве основными пользователями ПО являются администратор, который его настраивает и обеспечивает работоспособность, мастера участков, участковые лесничие, инженеры </w:t>
      </w:r>
      <w:r>
        <w:t>второй</w:t>
      </w:r>
      <w:r w:rsidRPr="00C61BB8">
        <w:t xml:space="preserve"> категории, которые обеспечивают актуальность данных о лесных участках и лесохозяйственных мероприятиях.</w:t>
      </w:r>
    </w:p>
    <w:p w14:paraId="40A6F180" w14:textId="2CD6C4F9" w:rsidR="00237E7D" w:rsidRPr="00BD4E75" w:rsidRDefault="00237E7D" w:rsidP="00BD4E75">
      <w:pPr>
        <w:pStyle w:val="2"/>
        <w:rPr>
          <w:rFonts w:cs="Times New Roman"/>
          <w:szCs w:val="28"/>
        </w:rPr>
      </w:pPr>
      <w:r>
        <w:t>Постановка задачи</w:t>
      </w:r>
    </w:p>
    <w:p w14:paraId="0F08C19B" w14:textId="77777777" w:rsidR="00237E7D" w:rsidRPr="00C61BB8" w:rsidRDefault="00237E7D" w:rsidP="00FB3453">
      <w:pPr>
        <w:pStyle w:val="a3"/>
      </w:pPr>
      <w:r w:rsidRPr="00C61BB8">
        <w:t>Требуется создать оконное ПО, которое обеспечит возможность использования следующего набора функций:</w:t>
      </w:r>
    </w:p>
    <w:p w14:paraId="5DF81AAB" w14:textId="77777777" w:rsidR="00237E7D" w:rsidRPr="00C61BB8" w:rsidRDefault="00237E7D" w:rsidP="00237E7D">
      <w:pPr>
        <w:pStyle w:val="a1"/>
      </w:pPr>
      <w:r w:rsidRPr="00C61BB8">
        <w:lastRenderedPageBreak/>
        <w:t xml:space="preserve">создание и удаление информации </w:t>
      </w:r>
      <w:r>
        <w:t>о пользователях</w:t>
      </w:r>
      <w:r w:rsidRPr="00C61BB8">
        <w:t>;</w:t>
      </w:r>
    </w:p>
    <w:p w14:paraId="1223F747" w14:textId="77777777" w:rsidR="00237E7D" w:rsidRPr="00C61BB8" w:rsidRDefault="00237E7D" w:rsidP="00237E7D">
      <w:pPr>
        <w:pStyle w:val="a1"/>
      </w:pPr>
      <w:r>
        <w:t>разграничение прав доступа</w:t>
      </w:r>
      <w:r w:rsidRPr="00C61BB8">
        <w:t xml:space="preserve"> пользователей в ПО;</w:t>
      </w:r>
    </w:p>
    <w:p w14:paraId="08D21A84" w14:textId="77777777" w:rsidR="00237E7D" w:rsidRPr="00C61BB8" w:rsidRDefault="00237E7D" w:rsidP="00237E7D">
      <w:pPr>
        <w:pStyle w:val="a1"/>
      </w:pPr>
      <w:r w:rsidRPr="00C61BB8">
        <w:t>просмотр</w:t>
      </w:r>
      <w:r>
        <w:t xml:space="preserve"> информации о</w:t>
      </w:r>
      <w:r w:rsidRPr="00C61BB8">
        <w:t xml:space="preserve"> лесных участк</w:t>
      </w:r>
      <w:r>
        <w:t>ах</w:t>
      </w:r>
      <w:r w:rsidRPr="00C61BB8">
        <w:t>;</w:t>
      </w:r>
    </w:p>
    <w:p w14:paraId="7F4FE482" w14:textId="3952A927" w:rsidR="00237E7D" w:rsidRPr="00C61BB8" w:rsidRDefault="00237E7D" w:rsidP="00237E7D">
      <w:pPr>
        <w:pStyle w:val="a1"/>
      </w:pPr>
      <w:r w:rsidRPr="00C61BB8">
        <w:t xml:space="preserve">фильтрация </w:t>
      </w:r>
      <w:r>
        <w:t xml:space="preserve">данных </w:t>
      </w:r>
      <w:r w:rsidRPr="00C61BB8">
        <w:t xml:space="preserve">по номеру участка или </w:t>
      </w:r>
      <w:r w:rsidR="006C430D">
        <w:t>имени ответственного</w:t>
      </w:r>
      <w:r w:rsidRPr="00C61BB8">
        <w:t>;</w:t>
      </w:r>
    </w:p>
    <w:p w14:paraId="36FE5606" w14:textId="77777777" w:rsidR="00237E7D" w:rsidRPr="00C61BB8" w:rsidRDefault="00237E7D" w:rsidP="00237E7D">
      <w:pPr>
        <w:pStyle w:val="a1"/>
      </w:pPr>
      <w:r w:rsidRPr="00C61BB8">
        <w:t>редактирование информаци</w:t>
      </w:r>
      <w:r>
        <w:t>и</w:t>
      </w:r>
      <w:r w:rsidRPr="00C61BB8">
        <w:t xml:space="preserve"> о лесных участках;</w:t>
      </w:r>
    </w:p>
    <w:p w14:paraId="5636F553" w14:textId="77777777" w:rsidR="00237E7D" w:rsidRPr="00C61BB8" w:rsidRDefault="00237E7D" w:rsidP="00237E7D">
      <w:pPr>
        <w:pStyle w:val="a1"/>
      </w:pPr>
      <w:r w:rsidRPr="00C61BB8">
        <w:t>редактирование информации о лесохозяйственных мероприятиях на лесных участках;</w:t>
      </w:r>
    </w:p>
    <w:p w14:paraId="156E667E" w14:textId="77777777" w:rsidR="00237E7D" w:rsidRPr="00C61BB8" w:rsidRDefault="00237E7D" w:rsidP="00237E7D">
      <w:pPr>
        <w:pStyle w:val="a1"/>
      </w:pPr>
      <w:r w:rsidRPr="00C61BB8">
        <w:t>создание и сохранение отчетов о</w:t>
      </w:r>
      <w:r>
        <w:t xml:space="preserve"> лесохозяйственных мероприятиях</w:t>
      </w:r>
      <w:r w:rsidRPr="00C61BB8">
        <w:t xml:space="preserve"> как в целом по лесничеству, так и по отдельным лесным участкам, в формате *.xlsx/*.</w:t>
      </w:r>
      <w:proofErr w:type="spellStart"/>
      <w:r w:rsidRPr="00C61BB8">
        <w:t>csv</w:t>
      </w:r>
      <w:proofErr w:type="spellEnd"/>
      <w:r w:rsidRPr="00C61BB8">
        <w:t>.</w:t>
      </w:r>
    </w:p>
    <w:p w14:paraId="475EB47C" w14:textId="77777777" w:rsidR="00237E7D" w:rsidRPr="00C61BB8" w:rsidRDefault="00237E7D" w:rsidP="00FB3453">
      <w:pPr>
        <w:pStyle w:val="a3"/>
        <w:rPr>
          <w:shd w:val="clear" w:color="auto" w:fill="FFFFFF"/>
        </w:rPr>
      </w:pPr>
      <w:r w:rsidRPr="00C61BB8">
        <w:rPr>
          <w:shd w:val="clear" w:color="auto" w:fill="FFFFFF"/>
        </w:rPr>
        <w:t xml:space="preserve">Работа ПО начинается с верификации пользователя. Окно авторизации открывается сразу же после запуска ПО. </w:t>
      </w:r>
    </w:p>
    <w:p w14:paraId="173EC22E" w14:textId="77777777" w:rsidR="00237E7D" w:rsidRPr="00C61BB8" w:rsidRDefault="00237E7D" w:rsidP="00FB3453">
      <w:pPr>
        <w:pStyle w:val="a3"/>
      </w:pPr>
      <w:r w:rsidRPr="00C61BB8">
        <w:rPr>
          <w:shd w:val="clear" w:color="auto" w:fill="FFFFFF"/>
        </w:rPr>
        <w:t xml:space="preserve">Администратор имеет </w:t>
      </w:r>
      <w:r w:rsidRPr="00C61BB8">
        <w:t xml:space="preserve">полный доступ ко всем функциям, включая создание и удаление информации </w:t>
      </w:r>
      <w:r>
        <w:t>о пользователях</w:t>
      </w:r>
      <w:r w:rsidRPr="00C61BB8">
        <w:t>.</w:t>
      </w:r>
    </w:p>
    <w:p w14:paraId="5DAC1CFA" w14:textId="77777777" w:rsidR="00237E7D" w:rsidRPr="00C61BB8" w:rsidRDefault="00237E7D" w:rsidP="00FB3453">
      <w:pPr>
        <w:pStyle w:val="a3"/>
      </w:pPr>
      <w:r>
        <w:rPr>
          <w:shd w:val="clear" w:color="auto" w:fill="FFFFFF"/>
        </w:rPr>
        <w:t>Мастер участка имеет</w:t>
      </w:r>
      <w:r w:rsidRPr="00C61BB8">
        <w:rPr>
          <w:shd w:val="clear" w:color="auto" w:fill="FFFFFF"/>
        </w:rPr>
        <w:t xml:space="preserve"> доступ к </w:t>
      </w:r>
      <w:r w:rsidRPr="00C61BB8">
        <w:t>просмо</w:t>
      </w:r>
      <w:r>
        <w:t xml:space="preserve">тру списка участков и </w:t>
      </w:r>
      <w:r w:rsidRPr="00C61BB8">
        <w:t>редактированию информации о лесохозяйственных мероприятиях по вырубке лесов.</w:t>
      </w:r>
    </w:p>
    <w:p w14:paraId="2EE07A7D" w14:textId="77777777" w:rsidR="00237E7D" w:rsidRPr="00C61BB8" w:rsidRDefault="00237E7D" w:rsidP="00FB3453">
      <w:pPr>
        <w:pStyle w:val="a3"/>
        <w:rPr>
          <w:shd w:val="clear" w:color="auto" w:fill="FFFFFF"/>
        </w:rPr>
      </w:pPr>
      <w:r w:rsidRPr="00C61BB8">
        <w:rPr>
          <w:shd w:val="clear" w:color="auto" w:fill="FFFFFF"/>
        </w:rPr>
        <w:t xml:space="preserve">Участковый лесничий имеет доступ к </w:t>
      </w:r>
      <w:r>
        <w:t>просмотру списка участков и</w:t>
      </w:r>
      <w:r w:rsidRPr="00C61BB8">
        <w:t xml:space="preserve"> редактированию информации о лесных участках.</w:t>
      </w:r>
    </w:p>
    <w:p w14:paraId="74C7D4D0" w14:textId="77777777" w:rsidR="00237E7D" w:rsidRPr="00C61BB8" w:rsidRDefault="00237E7D" w:rsidP="00FB3453">
      <w:pPr>
        <w:pStyle w:val="a3"/>
        <w:rPr>
          <w:shd w:val="clear" w:color="auto" w:fill="FFFFFF"/>
        </w:rPr>
      </w:pPr>
      <w:r w:rsidRPr="00C61BB8">
        <w:rPr>
          <w:shd w:val="clear" w:color="auto" w:fill="FFFFFF"/>
        </w:rPr>
        <w:t xml:space="preserve">Инженер </w:t>
      </w:r>
      <w:r>
        <w:rPr>
          <w:shd w:val="clear" w:color="auto" w:fill="FFFFFF"/>
        </w:rPr>
        <w:t>второй</w:t>
      </w:r>
      <w:r w:rsidRPr="00C61BB8">
        <w:rPr>
          <w:shd w:val="clear" w:color="auto" w:fill="FFFFFF"/>
        </w:rPr>
        <w:t xml:space="preserve"> категории имеет доступ к </w:t>
      </w:r>
      <w:r>
        <w:t>просмотру списка участков,</w:t>
      </w:r>
      <w:r w:rsidRPr="00C61BB8">
        <w:t xml:space="preserve"> редактированию информации </w:t>
      </w:r>
      <w:r>
        <w:t>о лесных участках,</w:t>
      </w:r>
      <w:r w:rsidRPr="00C61BB8">
        <w:t xml:space="preserve"> редактированию информации о лесохозяйственных мероприятиях по восстановлению, воспроизводству и </w:t>
      </w:r>
      <w:proofErr w:type="gramStart"/>
      <w:r w:rsidRPr="00C61BB8">
        <w:t>защи</w:t>
      </w:r>
      <w:r>
        <w:t xml:space="preserve">те </w:t>
      </w:r>
      <w:r w:rsidRPr="00C61BB8">
        <w:t>лесов</w:t>
      </w:r>
      <w:proofErr w:type="gramEnd"/>
      <w:r>
        <w:t xml:space="preserve"> и</w:t>
      </w:r>
      <w:r w:rsidRPr="00C61BB8">
        <w:t xml:space="preserve"> созданию и сохранению отчетов о лесохозяйственных мероприятиях.</w:t>
      </w:r>
    </w:p>
    <w:p w14:paraId="3102CE96" w14:textId="40B38911" w:rsidR="002A55B4" w:rsidRPr="00237E7D" w:rsidRDefault="00237E7D" w:rsidP="002A55B4">
      <w:pPr>
        <w:pStyle w:val="a3"/>
      </w:pPr>
      <w:r w:rsidRPr="00C61BB8">
        <w:t xml:space="preserve">На рисунке 1 представлена диаграмма </w:t>
      </w:r>
      <w:r>
        <w:t>вариантов использования</w:t>
      </w:r>
      <w:r w:rsidRPr="00C61BB8">
        <w:t xml:space="preserve"> </w:t>
      </w:r>
      <w:r>
        <w:t>ПО</w:t>
      </w:r>
      <w:r w:rsidRPr="00C61BB8">
        <w:t>.</w:t>
      </w:r>
    </w:p>
    <w:p w14:paraId="0F03E554" w14:textId="4B651EA5" w:rsidR="00237E7D" w:rsidRPr="00C61BB8" w:rsidRDefault="00BD4E75" w:rsidP="00BD4E75">
      <w:pPr>
        <w:pStyle w:val="afd"/>
      </w:pPr>
      <w:r w:rsidRPr="00BD4E75">
        <w:rPr>
          <w:lang w:eastAsia="ru-RU"/>
        </w:rPr>
        <w:lastRenderedPageBreak/>
        <w:drawing>
          <wp:inline distT="0" distB="0" distL="0" distR="0" wp14:anchorId="015571FE" wp14:editId="611686BA">
            <wp:extent cx="5939790" cy="545973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вариантов использования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A37D" w14:textId="2AC401F0" w:rsidR="00237E7D" w:rsidRDefault="00237E7D" w:rsidP="00237E7D">
      <w:pPr>
        <w:pStyle w:val="afe"/>
      </w:pPr>
      <w:r w:rsidRPr="00C61BB8">
        <w:t xml:space="preserve">Рисунок 1 – Диаграмма </w:t>
      </w:r>
      <w:r>
        <w:t>вариантов использования</w:t>
      </w:r>
    </w:p>
    <w:p w14:paraId="4E72A2D8" w14:textId="42869347" w:rsidR="00237E7D" w:rsidRDefault="00237E7D" w:rsidP="00237E7D">
      <w:pPr>
        <w:pStyle w:val="2"/>
      </w:pPr>
      <w:r>
        <w:t>Выбор состава программных и технических средств</w:t>
      </w:r>
    </w:p>
    <w:p w14:paraId="6CA20762" w14:textId="77777777" w:rsidR="00237E7D" w:rsidRPr="00C61BB8" w:rsidRDefault="00237E7D" w:rsidP="00FB3453">
      <w:pPr>
        <w:pStyle w:val="a3"/>
      </w:pPr>
      <w:r>
        <w:t>Согласно цели курсового</w:t>
      </w:r>
      <w:r w:rsidRPr="00C61BB8">
        <w:t xml:space="preserve"> </w:t>
      </w:r>
      <w:r>
        <w:t>проектирования</w:t>
      </w:r>
      <w:r w:rsidRPr="00C61BB8">
        <w:t xml:space="preserve"> необходимо разработать ПО для </w:t>
      </w:r>
      <w:r>
        <w:t>добавления</w:t>
      </w:r>
      <w:r w:rsidRPr="00C61BB8">
        <w:t xml:space="preserve"> и обработки информации </w:t>
      </w:r>
      <w:r>
        <w:t xml:space="preserve">о </w:t>
      </w:r>
      <w:r w:rsidRPr="00C61BB8">
        <w:t xml:space="preserve">лесных участках и лесохозяйственных мероприятиях. </w:t>
      </w:r>
    </w:p>
    <w:p w14:paraId="1F021B09" w14:textId="77777777" w:rsidR="00237E7D" w:rsidRPr="00C61BB8" w:rsidRDefault="00237E7D" w:rsidP="00FB3453">
      <w:pPr>
        <w:pStyle w:val="a3"/>
      </w:pPr>
      <w:r>
        <w:t>Разрабатываемое</w:t>
      </w:r>
      <w:r w:rsidRPr="00C61BB8">
        <w:t xml:space="preserve"> ПО будет использоваться на персо</w:t>
      </w:r>
      <w:r>
        <w:t>нальных компьютерах и ноутбуках.</w:t>
      </w:r>
    </w:p>
    <w:p w14:paraId="2ED3F96B" w14:textId="77777777" w:rsidR="00237E7D" w:rsidRPr="00C61BB8" w:rsidRDefault="00237E7D" w:rsidP="00FB3453">
      <w:pPr>
        <w:pStyle w:val="a3"/>
        <w:rPr>
          <w:color w:val="000000" w:themeColor="text1"/>
          <w:shd w:val="clear" w:color="auto" w:fill="FFFFFF"/>
        </w:rPr>
      </w:pPr>
      <w:r w:rsidRPr="00C61BB8">
        <w:t xml:space="preserve">Для создания ПО </w:t>
      </w:r>
      <w:r>
        <w:t>выбран</w:t>
      </w:r>
      <w:r w:rsidRPr="00C61BB8">
        <w:t xml:space="preserve"> язык программирования C# и </w:t>
      </w:r>
      <w:r>
        <w:t>графическая подсистема</w:t>
      </w:r>
      <w:r w:rsidRPr="00C61BB8">
        <w:t xml:space="preserve"> WPF. Выбор сделан в пользу C# в связи с тем, что он имеет ряд </w:t>
      </w:r>
      <w:r w:rsidRPr="00C61BB8">
        <w:lastRenderedPageBreak/>
        <w:t>преимуществ перед некоторыми языками программирования за счет его объектно-ориентирован</w:t>
      </w:r>
      <w:r>
        <w:t>ности, строгой типизации, кросс</w:t>
      </w:r>
      <w:r w:rsidRPr="00C61BB8">
        <w:t xml:space="preserve">платформенности и развитой экосистеме инструментов и библиотек. WPF выбран благодаря </w:t>
      </w:r>
      <w:r w:rsidRPr="00C61BB8">
        <w:rPr>
          <w:color w:val="000000" w:themeColor="text1"/>
          <w:shd w:val="clear" w:color="auto" w:fill="FFFFFF"/>
        </w:rPr>
        <w:t>принципиально новому подходу</w:t>
      </w:r>
      <w:r>
        <w:rPr>
          <w:color w:val="000000" w:themeColor="text1"/>
          <w:shd w:val="clear" w:color="auto" w:fill="FFFFFF"/>
        </w:rPr>
        <w:t xml:space="preserve"> к построению </w:t>
      </w:r>
      <w:proofErr w:type="spellStart"/>
      <w:r w:rsidRPr="00C61BB8">
        <w:rPr>
          <w:bCs/>
          <w:color w:val="000000" w:themeColor="text1"/>
          <w:shd w:val="clear" w:color="auto" w:fill="FFFFFF"/>
        </w:rPr>
        <w:t>Windows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r w:rsidRPr="00C61BB8">
        <w:rPr>
          <w:color w:val="000000" w:themeColor="text1"/>
          <w:shd w:val="clear" w:color="auto" w:fill="FFFFFF"/>
        </w:rPr>
        <w:t>интерфейсов за счет использования традиционных языков программирования, декларативного определения графического интерфейса, независимости от разрешения экрана, аппаратного ускорения графики.</w:t>
      </w:r>
    </w:p>
    <w:p w14:paraId="15144CD9" w14:textId="5A29D5DB" w:rsidR="00237E7D" w:rsidRDefault="00237E7D" w:rsidP="00FB3453">
      <w:pPr>
        <w:pStyle w:val="a3"/>
        <w:rPr>
          <w:color w:val="000000" w:themeColor="text1"/>
          <w:shd w:val="clear" w:color="auto" w:fill="FFFFFF"/>
        </w:rPr>
      </w:pPr>
      <w:r>
        <w:t xml:space="preserve">В качестве </w:t>
      </w:r>
      <w:r w:rsidRPr="00C61BB8">
        <w:t xml:space="preserve">СУБД </w:t>
      </w:r>
      <w:r>
        <w:t xml:space="preserve">выбрана </w:t>
      </w:r>
      <w:r w:rsidRPr="00C61BB8">
        <w:t>MSSQL –</w:t>
      </w:r>
      <w:r>
        <w:t xml:space="preserve"> </w:t>
      </w:r>
      <w:r w:rsidRPr="00C61BB8">
        <w:rPr>
          <w:color w:val="000000" w:themeColor="text1"/>
          <w:shd w:val="clear" w:color="auto" w:fill="FFFFFF"/>
        </w:rPr>
        <w:t xml:space="preserve">одна из самых удобных и функциональных сред для работы с </w:t>
      </w:r>
      <w:r>
        <w:rPr>
          <w:color w:val="000000" w:themeColor="text1"/>
          <w:shd w:val="clear" w:color="auto" w:fill="FFFFFF"/>
        </w:rPr>
        <w:t>БД</w:t>
      </w:r>
      <w:r w:rsidRPr="00C61BB8">
        <w:rPr>
          <w:color w:val="000000" w:themeColor="text1"/>
          <w:shd w:val="clear" w:color="auto" w:fill="FFFFFF"/>
        </w:rPr>
        <w:t xml:space="preserve">, которая предлагает множество инструментов для разработчиков. </w:t>
      </w:r>
      <w:r>
        <w:rPr>
          <w:color w:val="000000" w:themeColor="text1"/>
          <w:shd w:val="clear" w:color="auto" w:fill="FFFFFF"/>
        </w:rPr>
        <w:t>Также эта</w:t>
      </w:r>
      <w:r w:rsidRPr="00C61BB8">
        <w:rPr>
          <w:color w:val="000000" w:themeColor="text1"/>
          <w:shd w:val="clear" w:color="auto" w:fill="FFFFFF"/>
        </w:rPr>
        <w:t xml:space="preserve"> СУБД отличается повышенной безопасностью: она позволяет </w:t>
      </w:r>
      <w:r w:rsidRPr="00C61BB8">
        <w:rPr>
          <w:rFonts w:eastAsia="Times New Roman"/>
          <w:bCs/>
          <w:color w:val="000000" w:themeColor="text1"/>
          <w:lang w:eastAsia="ru-RU"/>
        </w:rPr>
        <w:t>управлять доступом пользователей к данным</w:t>
      </w:r>
      <w:r w:rsidRPr="00E8493B">
        <w:rPr>
          <w:rFonts w:eastAsia="Times New Roman"/>
          <w:color w:val="000000" w:themeColor="text1"/>
          <w:lang w:eastAsia="ru-RU"/>
        </w:rPr>
        <w:t xml:space="preserve"> </w:t>
      </w:r>
      <w:r w:rsidRPr="00C61BB8">
        <w:rPr>
          <w:rFonts w:eastAsia="Times New Roman"/>
          <w:color w:val="000000" w:themeColor="text1"/>
          <w:lang w:eastAsia="ru-RU"/>
        </w:rPr>
        <w:t xml:space="preserve">с помощью ролей и разрешений, поддерживает как шифрование на уровне </w:t>
      </w:r>
      <w:r>
        <w:rPr>
          <w:rFonts w:eastAsia="Times New Roman"/>
          <w:color w:val="000000" w:themeColor="text1"/>
          <w:lang w:eastAsia="ru-RU"/>
        </w:rPr>
        <w:t>БД</w:t>
      </w:r>
      <w:r w:rsidRPr="00C61BB8">
        <w:rPr>
          <w:rFonts w:eastAsia="Times New Roman"/>
          <w:color w:val="000000" w:themeColor="text1"/>
          <w:lang w:eastAsia="ru-RU"/>
        </w:rPr>
        <w:t xml:space="preserve">, так и шифрование отдельных столбцов, помогает отслеживать </w:t>
      </w:r>
      <w:r w:rsidRPr="00C61BB8">
        <w:rPr>
          <w:color w:val="000000" w:themeColor="text1"/>
          <w:shd w:val="clear" w:color="auto" w:fill="FFFFFF"/>
        </w:rPr>
        <w:t xml:space="preserve">действия пользователей и изменения данных, тем самым выявляя </w:t>
      </w:r>
      <w:r>
        <w:rPr>
          <w:color w:val="000000" w:themeColor="text1"/>
          <w:shd w:val="clear" w:color="auto" w:fill="FFFFFF"/>
        </w:rPr>
        <w:t>несанкционированную</w:t>
      </w:r>
      <w:r w:rsidRPr="00C61BB8">
        <w:rPr>
          <w:color w:val="000000" w:themeColor="text1"/>
          <w:shd w:val="clear" w:color="auto" w:fill="FFFFFF"/>
        </w:rPr>
        <w:t xml:space="preserve"> активность.</w:t>
      </w:r>
    </w:p>
    <w:p w14:paraId="46D4E58B" w14:textId="0C4FCADE" w:rsidR="00237E7D" w:rsidRDefault="00237E7D" w:rsidP="00FB3453">
      <w:pPr>
        <w:pStyle w:val="a3"/>
        <w:rPr>
          <w:shd w:val="clear" w:color="auto" w:fill="FFFFFF"/>
        </w:rPr>
      </w:pPr>
      <w:r w:rsidRPr="000D3369">
        <w:rPr>
          <w:shd w:val="clear" w:color="auto" w:fill="FFFFFF"/>
        </w:rPr>
        <w:t xml:space="preserve">Для </w:t>
      </w:r>
      <w:r>
        <w:rPr>
          <w:shd w:val="clear" w:color="auto" w:fill="FFFFFF"/>
        </w:rPr>
        <w:t>функционирования подсистемы на стороне клиента достаточны следующие программные и технические средства</w:t>
      </w:r>
      <w:r w:rsidR="002A55B4">
        <w:rPr>
          <w:shd w:val="clear" w:color="auto" w:fill="FFFFFF"/>
        </w:rPr>
        <w:t>:</w:t>
      </w:r>
    </w:p>
    <w:p w14:paraId="7076CEA0" w14:textId="16EC7ADC" w:rsidR="00237E7D" w:rsidRDefault="00237E7D" w:rsidP="00FB3453">
      <w:pPr>
        <w:pStyle w:val="a1"/>
        <w:rPr>
          <w:lang w:eastAsia="ru-RU"/>
        </w:rPr>
      </w:pPr>
      <w:r w:rsidRPr="004A156F">
        <w:rPr>
          <w:lang w:eastAsia="ru-RU"/>
        </w:rPr>
        <w:t xml:space="preserve">ОС </w:t>
      </w:r>
      <w:r w:rsidRPr="00FB3453">
        <w:rPr>
          <w:lang w:val="en-US" w:eastAsia="ru-RU"/>
        </w:rPr>
        <w:t>Windows</w:t>
      </w:r>
      <w:r w:rsidRPr="00FB3453">
        <w:rPr>
          <w:lang w:eastAsia="ru-RU"/>
        </w:rPr>
        <w:t xml:space="preserve"> 10</w:t>
      </w:r>
      <w:r w:rsidRPr="004A156F">
        <w:rPr>
          <w:lang w:eastAsia="ru-RU"/>
        </w:rPr>
        <w:t xml:space="preserve"> (</w:t>
      </w:r>
      <w:r w:rsidR="00FB3453" w:rsidRPr="00FB3453">
        <w:rPr>
          <w:rStyle w:val="af0"/>
          <w:lang w:eastAsia="ru-RU"/>
        </w:rPr>
        <w:t>версия 1809</w:t>
      </w:r>
      <w:r w:rsidRPr="004A156F">
        <w:rPr>
          <w:lang w:eastAsia="ru-RU"/>
        </w:rPr>
        <w:t>) или новее;</w:t>
      </w:r>
    </w:p>
    <w:p w14:paraId="0931FCCD" w14:textId="08276AFF" w:rsidR="00FB3453" w:rsidRPr="00FB3453" w:rsidRDefault="00FB3453" w:rsidP="00FB3453">
      <w:pPr>
        <w:pStyle w:val="a1"/>
        <w:rPr>
          <w:lang w:eastAsia="ru-RU"/>
        </w:rPr>
      </w:pPr>
      <w:r w:rsidRPr="00FB3453">
        <w:rPr>
          <w:lang w:eastAsia="ru-RU"/>
        </w:rPr>
        <w:t>.</w:t>
      </w:r>
      <w:r w:rsidRPr="002A55B4">
        <w:rPr>
          <w:lang w:eastAsia="ru-RU"/>
        </w:rPr>
        <w:t xml:space="preserve">NET 8 </w:t>
      </w:r>
      <w:proofErr w:type="spellStart"/>
      <w:r w:rsidRPr="002A55B4">
        <w:rPr>
          <w:lang w:eastAsia="ru-RU"/>
        </w:rPr>
        <w:t>Desktop</w:t>
      </w:r>
      <w:proofErr w:type="spellEnd"/>
      <w:r w:rsidRPr="002A55B4">
        <w:rPr>
          <w:lang w:eastAsia="ru-RU"/>
        </w:rPr>
        <w:t xml:space="preserve"> </w:t>
      </w:r>
      <w:proofErr w:type="spellStart"/>
      <w:r w:rsidRPr="002A55B4">
        <w:rPr>
          <w:lang w:eastAsia="ru-RU"/>
        </w:rPr>
        <w:t>Runtime</w:t>
      </w:r>
      <w:proofErr w:type="spellEnd"/>
      <w:r w:rsidR="002A55B4">
        <w:rPr>
          <w:lang w:val="en-US" w:eastAsia="ru-RU"/>
        </w:rPr>
        <w:t>;</w:t>
      </w:r>
    </w:p>
    <w:p w14:paraId="18E1B4C2" w14:textId="77777777" w:rsidR="00237E7D" w:rsidRPr="004A156F" w:rsidRDefault="00237E7D" w:rsidP="00237E7D">
      <w:pPr>
        <w:pStyle w:val="a1"/>
        <w:rPr>
          <w:lang w:eastAsia="ru-RU"/>
        </w:rPr>
      </w:pPr>
      <w:r w:rsidRPr="004A156F">
        <w:rPr>
          <w:lang w:eastAsia="ru-RU"/>
        </w:rPr>
        <w:t xml:space="preserve">процессов с частотой 1 </w:t>
      </w:r>
      <w:proofErr w:type="gramStart"/>
      <w:r w:rsidRPr="004A156F">
        <w:rPr>
          <w:lang w:eastAsia="ru-RU"/>
        </w:rPr>
        <w:t xml:space="preserve">ГГц </w:t>
      </w:r>
      <w:r w:rsidRPr="004A156F">
        <w:rPr>
          <w:lang w:val="en-US" w:eastAsia="ru-RU"/>
        </w:rPr>
        <w:t>;</w:t>
      </w:r>
      <w:proofErr w:type="gramEnd"/>
    </w:p>
    <w:p w14:paraId="25E027DB" w14:textId="77777777" w:rsidR="00237E7D" w:rsidRPr="004A156F" w:rsidRDefault="00237E7D" w:rsidP="00237E7D">
      <w:pPr>
        <w:pStyle w:val="a1"/>
        <w:rPr>
          <w:lang w:eastAsia="ru-RU"/>
        </w:rPr>
      </w:pPr>
      <w:r w:rsidRPr="004A156F">
        <w:rPr>
          <w:lang w:eastAsia="ru-RU"/>
        </w:rPr>
        <w:t>оперативная память объемом 2 ГБ</w:t>
      </w:r>
      <w:r w:rsidRPr="004A156F">
        <w:rPr>
          <w:lang w:val="en-US" w:eastAsia="ru-RU"/>
        </w:rPr>
        <w:t>;</w:t>
      </w:r>
    </w:p>
    <w:p w14:paraId="2365CAF0" w14:textId="77777777" w:rsidR="00237E7D" w:rsidRPr="004A156F" w:rsidRDefault="00237E7D" w:rsidP="00237E7D">
      <w:pPr>
        <w:pStyle w:val="a1"/>
        <w:rPr>
          <w:lang w:eastAsia="ru-RU"/>
        </w:rPr>
      </w:pPr>
      <w:r w:rsidRPr="004A156F">
        <w:rPr>
          <w:lang w:eastAsia="ru-RU"/>
        </w:rPr>
        <w:t>место на диске 200 МБ.</w:t>
      </w:r>
    </w:p>
    <w:p w14:paraId="13270C84" w14:textId="77777777" w:rsidR="00237E7D" w:rsidRDefault="00237E7D" w:rsidP="00237E7D">
      <w:pPr>
        <w:spacing w:line="360" w:lineRule="auto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Для функционирования подсистемы на стороне </w:t>
      </w:r>
      <w:r>
        <w:rPr>
          <w:rFonts w:cs="Times New Roman"/>
          <w:color w:val="000000" w:themeColor="text1"/>
          <w:szCs w:val="28"/>
          <w:shd w:val="clear" w:color="auto" w:fill="FFFFFF"/>
        </w:rPr>
        <w:t>сервера</w:t>
      </w: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 достаточны следующие программные и технические средства:</w:t>
      </w:r>
    </w:p>
    <w:p w14:paraId="5C17E7B0" w14:textId="0A89D881" w:rsidR="00237E7D" w:rsidRPr="002A55B4" w:rsidRDefault="00237E7D" w:rsidP="002A55B4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ОС</w:t>
      </w:r>
      <w:r w:rsidRPr="002A55B4">
        <w:rPr>
          <w:shd w:val="clear" w:color="auto" w:fill="FFFFFF"/>
        </w:rPr>
        <w:t xml:space="preserve"> </w:t>
      </w:r>
      <w:r w:rsidR="002A55B4" w:rsidRPr="002A55B4">
        <w:rPr>
          <w:shd w:val="clear" w:color="auto" w:fill="FFFFFF"/>
          <w:lang w:val="en-US"/>
        </w:rPr>
        <w:t>Windows</w:t>
      </w:r>
      <w:r w:rsidR="002A55B4" w:rsidRPr="002A55B4">
        <w:rPr>
          <w:shd w:val="clear" w:color="auto" w:fill="FFFFFF"/>
        </w:rPr>
        <w:t xml:space="preserve"> 10 </w:t>
      </w:r>
      <w:r w:rsidR="002A55B4" w:rsidRPr="004A156F">
        <w:rPr>
          <w:lang w:eastAsia="ru-RU"/>
        </w:rPr>
        <w:t>(</w:t>
      </w:r>
      <w:r w:rsidR="002A55B4" w:rsidRPr="00FB3453">
        <w:rPr>
          <w:rStyle w:val="af0"/>
          <w:lang w:eastAsia="ru-RU"/>
        </w:rPr>
        <w:t>версия</w:t>
      </w:r>
      <w:r w:rsidR="002A55B4" w:rsidRPr="002A55B4">
        <w:rPr>
          <w:shd w:val="clear" w:color="auto" w:fill="FFFFFF"/>
        </w:rPr>
        <w:t xml:space="preserve"> 1607) </w:t>
      </w:r>
      <w:r>
        <w:rPr>
          <w:shd w:val="clear" w:color="auto" w:fill="FFFFFF"/>
        </w:rPr>
        <w:t>или</w:t>
      </w:r>
      <w:r w:rsidRPr="002A55B4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новее</w:t>
      </w:r>
      <w:r w:rsidRPr="002A55B4">
        <w:rPr>
          <w:shd w:val="clear" w:color="auto" w:fill="FFFFFF"/>
        </w:rPr>
        <w:t>;</w:t>
      </w:r>
    </w:p>
    <w:p w14:paraId="1C202C92" w14:textId="523E293E" w:rsidR="00237E7D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сервер: </w:t>
      </w:r>
      <w:r>
        <w:rPr>
          <w:shd w:val="clear" w:color="auto" w:fill="FFFFFF"/>
          <w:lang w:val="en-US"/>
        </w:rPr>
        <w:t>SQL</w:t>
      </w:r>
      <w:r w:rsidR="002A55B4">
        <w:rPr>
          <w:shd w:val="clear" w:color="auto" w:fill="FFFFFF"/>
          <w:lang w:val="en-US"/>
        </w:rPr>
        <w:t xml:space="preserve"> Server</w:t>
      </w:r>
      <w:r w:rsidRPr="00282F59">
        <w:rPr>
          <w:shd w:val="clear" w:color="auto" w:fill="FFFFFF"/>
        </w:rPr>
        <w:t xml:space="preserve"> </w:t>
      </w:r>
      <w:r>
        <w:rPr>
          <w:shd w:val="clear" w:color="auto" w:fill="FFFFFF"/>
        </w:rPr>
        <w:t>20</w:t>
      </w:r>
      <w:r w:rsidR="002A55B4">
        <w:rPr>
          <w:shd w:val="clear" w:color="auto" w:fill="FFFFFF"/>
          <w:lang w:val="en-US"/>
        </w:rPr>
        <w:t xml:space="preserve">22 </w:t>
      </w:r>
      <w:r>
        <w:rPr>
          <w:shd w:val="clear" w:color="auto" w:fill="FFFFFF"/>
        </w:rPr>
        <w:t>года</w:t>
      </w:r>
      <w:r w:rsidRPr="00282F59">
        <w:rPr>
          <w:shd w:val="clear" w:color="auto" w:fill="FFFFFF"/>
        </w:rPr>
        <w:t>;</w:t>
      </w:r>
    </w:p>
    <w:p w14:paraId="35C114AD" w14:textId="2BD0E7BD" w:rsidR="002A55B4" w:rsidRPr="002A55B4" w:rsidRDefault="002A55B4" w:rsidP="002A55B4">
      <w:pPr>
        <w:pStyle w:val="a1"/>
        <w:rPr>
          <w:shd w:val="clear" w:color="auto" w:fill="FFFFFF"/>
          <w:lang w:val="en-US"/>
        </w:rPr>
      </w:pPr>
      <w:r w:rsidRPr="002A55B4">
        <w:rPr>
          <w:shd w:val="clear" w:color="auto" w:fill="FFFFFF"/>
          <w:lang w:val="en-US"/>
        </w:rPr>
        <w:t>.NET Framework 4.7.2</w:t>
      </w:r>
      <w:r>
        <w:rPr>
          <w:shd w:val="clear" w:color="auto" w:fill="FFFFFF"/>
          <w:lang w:val="en-US"/>
        </w:rPr>
        <w:t xml:space="preserve"> (</w:t>
      </w:r>
      <w:r>
        <w:rPr>
          <w:shd w:val="clear" w:color="auto" w:fill="FFFFFF"/>
        </w:rPr>
        <w:t>для</w:t>
      </w:r>
      <w:r w:rsidRPr="002A55B4"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  <w:lang w:val="en-US"/>
        </w:rPr>
        <w:t>SQL Server 2022);</w:t>
      </w:r>
    </w:p>
    <w:p w14:paraId="195AAA85" w14:textId="42C6910C" w:rsidR="00237E7D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процессор </w:t>
      </w:r>
      <w:r w:rsidR="002A55B4">
        <w:rPr>
          <w:shd w:val="clear" w:color="auto" w:fill="FFFFFF"/>
          <w:lang w:val="en-US"/>
        </w:rPr>
        <w:t>x</w:t>
      </w:r>
      <w:r w:rsidR="002A55B4" w:rsidRPr="002A55B4">
        <w:rPr>
          <w:shd w:val="clear" w:color="auto" w:fill="FFFFFF"/>
        </w:rPr>
        <w:t xml:space="preserve">64 </w:t>
      </w:r>
      <w:r w:rsidR="002A55B4">
        <w:rPr>
          <w:shd w:val="clear" w:color="auto" w:fill="FFFFFF"/>
        </w:rPr>
        <w:t>с частотой 1,4 ГГц</w:t>
      </w:r>
    </w:p>
    <w:p w14:paraId="464C5CC0" w14:textId="77777777" w:rsidR="00237E7D" w:rsidRPr="00282F59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оперативная память объемом 2 </w:t>
      </w:r>
      <w:proofErr w:type="gramStart"/>
      <w:r>
        <w:rPr>
          <w:shd w:val="clear" w:color="auto" w:fill="FFFFFF"/>
        </w:rPr>
        <w:t>ГБ(</w:t>
      </w:r>
      <w:proofErr w:type="gramEnd"/>
      <w:r>
        <w:rPr>
          <w:shd w:val="clear" w:color="auto" w:fill="FFFFFF"/>
        </w:rPr>
        <w:t>рекомендуется 4 и более)</w:t>
      </w:r>
      <w:r w:rsidRPr="00282F59">
        <w:rPr>
          <w:shd w:val="clear" w:color="auto" w:fill="FFFFFF"/>
        </w:rPr>
        <w:t>;</w:t>
      </w:r>
    </w:p>
    <w:p w14:paraId="5B15E489" w14:textId="3150A7D9" w:rsidR="00237E7D" w:rsidRPr="002A55B4" w:rsidRDefault="00237E7D" w:rsidP="00237E7D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место на диске минимум 10 ГБ.</w:t>
      </w:r>
    </w:p>
    <w:p w14:paraId="3FCCE648" w14:textId="5C839FD7" w:rsidR="00237E7D" w:rsidRDefault="00237E7D" w:rsidP="00237E7D">
      <w:pPr>
        <w:pStyle w:val="1"/>
      </w:pPr>
      <w:r>
        <w:lastRenderedPageBreak/>
        <w:t>Проектирование ПО</w:t>
      </w:r>
    </w:p>
    <w:p w14:paraId="4097DE3C" w14:textId="7932352D" w:rsidR="00237E7D" w:rsidRDefault="00237E7D" w:rsidP="00237E7D">
      <w:pPr>
        <w:pStyle w:val="2"/>
      </w:pPr>
      <w:r>
        <w:t>Проектирование интерфейса пользователя</w:t>
      </w:r>
    </w:p>
    <w:p w14:paraId="48CD4A65" w14:textId="5A206375" w:rsidR="00237E7D" w:rsidRDefault="00237E7D" w:rsidP="00FB3453">
      <w:pPr>
        <w:pStyle w:val="a3"/>
        <w:rPr>
          <w:lang w:eastAsia="ru-RU"/>
        </w:rPr>
      </w:pPr>
      <w:r>
        <w:rPr>
          <w:lang w:eastAsia="ru-RU"/>
        </w:rPr>
        <w:t>В ходе проектирования оконного</w:t>
      </w:r>
      <w:r w:rsidRPr="004A156F">
        <w:rPr>
          <w:lang w:eastAsia="ru-RU"/>
        </w:rPr>
        <w:t xml:space="preserve"> </w:t>
      </w:r>
      <w:r>
        <w:rPr>
          <w:lang w:eastAsia="ru-RU"/>
        </w:rPr>
        <w:t xml:space="preserve">приложения разработаны </w:t>
      </w:r>
      <w:r>
        <w:rPr>
          <w:lang w:val="en-US" w:eastAsia="ru-RU"/>
        </w:rPr>
        <w:t>wireframe</w:t>
      </w:r>
      <w:r>
        <w:rPr>
          <w:lang w:eastAsia="ru-RU"/>
        </w:rPr>
        <w:t xml:space="preserve"> интерфейсов пользователя для </w:t>
      </w:r>
      <w:r w:rsidR="00096F15">
        <w:rPr>
          <w:lang w:eastAsia="ru-RU"/>
        </w:rPr>
        <w:t xml:space="preserve">ключевых страниц: </w:t>
      </w:r>
      <w:r>
        <w:rPr>
          <w:lang w:eastAsia="ru-RU"/>
        </w:rPr>
        <w:t xml:space="preserve">главной (представлен на рисунке </w:t>
      </w:r>
      <w:r w:rsidR="00BD4E75">
        <w:rPr>
          <w:lang w:eastAsia="ru-RU"/>
        </w:rPr>
        <w:t>2</w:t>
      </w:r>
      <w:r>
        <w:rPr>
          <w:lang w:eastAsia="ru-RU"/>
        </w:rPr>
        <w:t xml:space="preserve">), создания лесного участка (представлен на рисунке </w:t>
      </w:r>
      <w:r w:rsidR="00BD4E75">
        <w:rPr>
          <w:lang w:eastAsia="ru-RU"/>
        </w:rPr>
        <w:t>3</w:t>
      </w:r>
      <w:r>
        <w:rPr>
          <w:lang w:eastAsia="ru-RU"/>
        </w:rPr>
        <w:t xml:space="preserve">) и подробной информации о лесном участке (представлен на рисунке </w:t>
      </w:r>
      <w:r w:rsidR="00BD4E75">
        <w:rPr>
          <w:lang w:eastAsia="ru-RU"/>
        </w:rPr>
        <w:t>4</w:t>
      </w:r>
      <w:r>
        <w:rPr>
          <w:lang w:eastAsia="ru-RU"/>
        </w:rPr>
        <w:t>)</w:t>
      </w:r>
      <w:r w:rsidR="00096F15">
        <w:rPr>
          <w:lang w:eastAsia="ru-RU"/>
        </w:rPr>
        <w:t>. Наличие визуальных прототипов позволяет более четко определить структуру взаимодействия с системой и способствует согласованности между этапами проектирования и реализации. Это существенно ускоряет разработку визуальной части ПО.</w:t>
      </w:r>
    </w:p>
    <w:p w14:paraId="0B98CCAB" w14:textId="74DE392F" w:rsidR="00237E7D" w:rsidRDefault="00CE4535" w:rsidP="00237E7D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0C44A980" wp14:editId="2C87A105">
            <wp:extent cx="5615609" cy="3509606"/>
            <wp:effectExtent l="19050" t="19050" r="2349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in P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295" cy="3516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5DFFD" w14:textId="6F1CC852" w:rsidR="00096F15" w:rsidRPr="00CE4535" w:rsidRDefault="00237E7D" w:rsidP="00096F15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="00BD4E75">
        <w:rPr>
          <w:lang w:eastAsia="ru-RU"/>
        </w:rPr>
        <w:t>2</w:t>
      </w:r>
      <w:r>
        <w:rPr>
          <w:lang w:eastAsia="ru-RU"/>
        </w:rPr>
        <w:t xml:space="preserve"> – </w:t>
      </w:r>
      <w:r>
        <w:rPr>
          <w:lang w:val="en-US" w:eastAsia="ru-RU"/>
        </w:rPr>
        <w:t>Wireframe</w:t>
      </w:r>
      <w:r w:rsidRPr="006C1A55">
        <w:rPr>
          <w:lang w:eastAsia="ru-RU"/>
        </w:rPr>
        <w:t xml:space="preserve"> </w:t>
      </w:r>
      <w:r w:rsidR="00FB3453">
        <w:rPr>
          <w:lang w:eastAsia="ru-RU"/>
        </w:rPr>
        <w:t>для главной страницы</w:t>
      </w:r>
    </w:p>
    <w:p w14:paraId="30ADEFEE" w14:textId="5371FA5D" w:rsidR="00237E7D" w:rsidRDefault="00CE4535" w:rsidP="00237E7D">
      <w:pPr>
        <w:pStyle w:val="afd"/>
        <w:rPr>
          <w:lang w:eastAsia="ru-RU"/>
        </w:rPr>
      </w:pPr>
      <w:r>
        <w:rPr>
          <w:lang w:eastAsia="ru-RU"/>
        </w:rPr>
        <w:lastRenderedPageBreak/>
        <w:drawing>
          <wp:inline distT="0" distB="0" distL="0" distR="0" wp14:anchorId="569E994D" wp14:editId="554FB8B5">
            <wp:extent cx="5651035" cy="3531745"/>
            <wp:effectExtent l="19050" t="19050" r="26035" b="1206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reatePlot P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454" cy="3540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ED7DB" w14:textId="34736B2D" w:rsidR="00BD4E75" w:rsidRDefault="00237E7D" w:rsidP="00BD4E75">
      <w:pPr>
        <w:pStyle w:val="afd"/>
        <w:rPr>
          <w:rStyle w:val="aff"/>
        </w:rPr>
      </w:pPr>
      <w:r w:rsidRPr="00237E7D">
        <w:rPr>
          <w:rStyle w:val="aff"/>
        </w:rPr>
        <w:t xml:space="preserve">Рисунок </w:t>
      </w:r>
      <w:r w:rsidR="00BD4E75">
        <w:rPr>
          <w:rStyle w:val="aff"/>
        </w:rPr>
        <w:t>3</w:t>
      </w:r>
      <w:r w:rsidRPr="00237E7D">
        <w:rPr>
          <w:rStyle w:val="aff"/>
        </w:rPr>
        <w:t xml:space="preserve"> – </w:t>
      </w:r>
      <w:r>
        <w:rPr>
          <w:rStyle w:val="aff"/>
          <w:lang w:val="en-US"/>
        </w:rPr>
        <w:t>W</w:t>
      </w:r>
      <w:r w:rsidRPr="00237E7D">
        <w:rPr>
          <w:rStyle w:val="aff"/>
        </w:rPr>
        <w:t xml:space="preserve">ireframe для </w:t>
      </w:r>
      <w:r w:rsidRPr="00237E7D">
        <w:t>страницы</w:t>
      </w:r>
      <w:r>
        <w:rPr>
          <w:rStyle w:val="aff"/>
        </w:rPr>
        <w:t xml:space="preserve"> создания лесного участка</w:t>
      </w:r>
    </w:p>
    <w:p w14:paraId="2C6F6AB9" w14:textId="0085D1C7" w:rsidR="00237E7D" w:rsidRPr="00237E7D" w:rsidRDefault="00CE4535" w:rsidP="00BD4E75">
      <w:pPr>
        <w:pStyle w:val="afd"/>
        <w:jc w:val="both"/>
        <w:rPr>
          <w:color w:val="auto"/>
          <w:szCs w:val="22"/>
          <w:lang w:eastAsia="ru-RU"/>
        </w:rPr>
      </w:pPr>
      <w:r>
        <w:rPr>
          <w:color w:val="auto"/>
          <w:szCs w:val="22"/>
          <w:lang w:eastAsia="ru-RU"/>
        </w:rPr>
        <w:drawing>
          <wp:inline distT="0" distB="0" distL="0" distR="0" wp14:anchorId="28CD600A" wp14:editId="4CB370F9">
            <wp:extent cx="5804699" cy="3627782"/>
            <wp:effectExtent l="19050" t="19050" r="24765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lotInformation 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733" cy="3630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E0935" w14:textId="165EC21C" w:rsidR="00237E7D" w:rsidRPr="00237E7D" w:rsidRDefault="00237E7D" w:rsidP="00237E7D">
      <w:pPr>
        <w:pStyle w:val="afe"/>
      </w:pPr>
      <w:r>
        <w:rPr>
          <w:lang w:eastAsia="ru-RU"/>
        </w:rPr>
        <w:t xml:space="preserve">Рисунок </w:t>
      </w:r>
      <w:r w:rsidR="00BD4E75">
        <w:rPr>
          <w:lang w:eastAsia="ru-RU"/>
        </w:rPr>
        <w:t>4</w:t>
      </w:r>
      <w:r>
        <w:rPr>
          <w:lang w:eastAsia="ru-RU"/>
        </w:rPr>
        <w:t xml:space="preserve"> – </w:t>
      </w:r>
      <w:r>
        <w:rPr>
          <w:lang w:val="en-US" w:eastAsia="ru-RU"/>
        </w:rPr>
        <w:t>Wireframe</w:t>
      </w:r>
      <w:r w:rsidRPr="002E7EE3">
        <w:rPr>
          <w:lang w:eastAsia="ru-RU"/>
        </w:rPr>
        <w:t xml:space="preserve"> </w:t>
      </w:r>
      <w:r>
        <w:rPr>
          <w:lang w:eastAsia="ru-RU"/>
        </w:rPr>
        <w:t>для страницы подробной информации о лесном участке</w:t>
      </w:r>
    </w:p>
    <w:p w14:paraId="37941377" w14:textId="5E84162D" w:rsidR="00237E7D" w:rsidRDefault="00237E7D" w:rsidP="00237E7D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 xml:space="preserve">В процессе проектирования выбрана следующая цветовая палитра: </w:t>
      </w:r>
      <w:r w:rsidRPr="00937B00">
        <w:rPr>
          <w:rFonts w:eastAsia="Times New Roman" w:cs="Times New Roman"/>
          <w:color w:val="000000" w:themeColor="text1"/>
          <w:szCs w:val="28"/>
          <w:lang w:eastAsia="ru-RU"/>
        </w:rPr>
        <w:t xml:space="preserve">#2E8B57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 качестве основного цвета для заголовка</w:t>
      </w:r>
      <w:r w:rsidRPr="000A2B7E">
        <w:rPr>
          <w:rFonts w:eastAsia="Times New Roman" w:cs="Times New Roman"/>
          <w:color w:val="000000" w:themeColor="text1"/>
          <w:szCs w:val="28"/>
          <w:lang w:eastAsia="ru-RU"/>
        </w:rPr>
        <w:t xml:space="preserve">,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границы и основных элементов интерфейса</w:t>
      </w:r>
      <w:r w:rsidRPr="00937B00">
        <w:rPr>
          <w:rFonts w:eastAsia="Times New Roman" w:cs="Times New Roman"/>
          <w:color w:val="000000" w:themeColor="text1"/>
          <w:szCs w:val="28"/>
          <w:lang w:eastAsia="ru-RU"/>
        </w:rPr>
        <w:t xml:space="preserve">; #98FB98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 качестве вторичного цвета, который будет немного освежать интерфейс, он используется для полей ввода информации</w:t>
      </w:r>
      <w:r w:rsidRPr="002D72E8">
        <w:rPr>
          <w:rFonts w:eastAsia="Times New Roman" w:cs="Times New Roman"/>
          <w:color w:val="000000" w:themeColor="text1"/>
          <w:szCs w:val="28"/>
          <w:lang w:eastAsia="ru-RU"/>
        </w:rPr>
        <w:t>; #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FFFFFF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в качестве цвета подписей на элементах.</w:t>
      </w:r>
    </w:p>
    <w:p w14:paraId="0C539A63" w14:textId="23E4AC84" w:rsidR="00E06955" w:rsidRPr="00E06955" w:rsidRDefault="00E06955" w:rsidP="00237E7D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В приложении был использован логотип и пиктограмма, взятые из библиотеки 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Google</w:t>
      </w:r>
      <w:r w:rsidRPr="00E06955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Icons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, которая предоставляет бесплатные и стандартизированные значки для веб- и </w:t>
      </w:r>
      <w:proofErr w:type="spellStart"/>
      <w:r>
        <w:rPr>
          <w:rFonts w:eastAsia="Times New Roman" w:cs="Times New Roman"/>
          <w:color w:val="000000" w:themeColor="text1"/>
          <w:szCs w:val="28"/>
          <w:lang w:eastAsia="ru-RU"/>
        </w:rPr>
        <w:t>декстоп</w:t>
      </w:r>
      <w:proofErr w:type="spellEnd"/>
      <w:r>
        <w:rPr>
          <w:rFonts w:eastAsia="Times New Roman" w:cs="Times New Roman"/>
          <w:color w:val="000000" w:themeColor="text1"/>
          <w:szCs w:val="28"/>
          <w:lang w:eastAsia="ru-RU"/>
        </w:rPr>
        <w:t>-приложений.</w:t>
      </w:r>
      <w:r w:rsidR="00CE4535">
        <w:rPr>
          <w:rFonts w:eastAsia="Times New Roman" w:cs="Times New Roman"/>
          <w:color w:val="000000" w:themeColor="text1"/>
          <w:szCs w:val="28"/>
          <w:lang w:eastAsia="ru-RU"/>
        </w:rPr>
        <w:t xml:space="preserve"> Использование элементов из этой библиотеки обеспечивает единый визуальный стиль и соответствие современным стандартам по дизайну интерфейсов.</w:t>
      </w:r>
    </w:p>
    <w:p w14:paraId="253F84CD" w14:textId="50CC2D40" w:rsidR="00237E7D" w:rsidRPr="00E14FA5" w:rsidRDefault="00CE4535" w:rsidP="00BD4E75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237E7D">
        <w:rPr>
          <w:rFonts w:eastAsia="Times New Roman" w:cs="Times New Roman"/>
          <w:color w:val="000000" w:themeColor="text1"/>
          <w:szCs w:val="28"/>
          <w:lang w:eastAsia="ru-RU"/>
        </w:rPr>
        <w:t>ыбран логотип, который отображает основную тематику ПО и будет интуитивно понятен для пользователя</w:t>
      </w:r>
      <w:r w:rsidR="00BD4E75">
        <w:rPr>
          <w:rFonts w:eastAsia="Times New Roman" w:cs="Times New Roman"/>
          <w:color w:val="000000" w:themeColor="text1"/>
          <w:szCs w:val="28"/>
          <w:lang w:eastAsia="ru-RU"/>
        </w:rPr>
        <w:t xml:space="preserve"> (представлен на рисунке 5</w:t>
      </w:r>
      <w:r w:rsidR="00237E7D">
        <w:rPr>
          <w:rFonts w:eastAsia="Times New Roman" w:cs="Times New Roman"/>
          <w:color w:val="000000" w:themeColor="text1"/>
          <w:szCs w:val="28"/>
          <w:lang w:eastAsia="ru-RU"/>
        </w:rPr>
        <w:t>).</w:t>
      </w:r>
    </w:p>
    <w:p w14:paraId="0BF4F5E6" w14:textId="313882E9" w:rsidR="00237E7D" w:rsidRPr="00BD4E75" w:rsidRDefault="00237E7D" w:rsidP="00BD4E75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71D0CA9D" wp14:editId="71F9E20B">
            <wp:extent cx="952500" cy="952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est_ico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18B" w14:textId="2BB4634F" w:rsidR="00237E7D" w:rsidRPr="00BD4E75" w:rsidRDefault="00BD4E75" w:rsidP="00BD4E75">
      <w:pPr>
        <w:pStyle w:val="afe"/>
        <w:rPr>
          <w:lang w:eastAsia="ru-RU"/>
        </w:rPr>
      </w:pPr>
      <w:r>
        <w:rPr>
          <w:lang w:eastAsia="ru-RU"/>
        </w:rPr>
        <w:t>Рисунок 5</w:t>
      </w:r>
      <w:r w:rsidR="00FB3453">
        <w:rPr>
          <w:lang w:eastAsia="ru-RU"/>
        </w:rPr>
        <w:t xml:space="preserve"> – Логотип приложения</w:t>
      </w:r>
    </w:p>
    <w:p w14:paraId="1869886C" w14:textId="3F393BFC" w:rsidR="00237E7D" w:rsidRDefault="00CE4535" w:rsidP="00BD4E75">
      <w:pPr>
        <w:spacing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На рисунке 6 предоставлена </w:t>
      </w:r>
      <w:r w:rsidR="00237E7D">
        <w:rPr>
          <w:rFonts w:eastAsia="Times New Roman" w:cs="Times New Roman"/>
          <w:color w:val="000000" w:themeColor="text1"/>
          <w:szCs w:val="28"/>
          <w:lang w:eastAsia="ru-RU"/>
        </w:rPr>
        <w:t>пиктограмма для обозначения профиля пользов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ателя.</w:t>
      </w:r>
    </w:p>
    <w:p w14:paraId="23A361CA" w14:textId="77777777" w:rsidR="00237E7D" w:rsidRPr="000B3AC4" w:rsidRDefault="00237E7D" w:rsidP="00BD4E75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1A61A753" wp14:editId="2F5CE136">
            <wp:extent cx="952500" cy="952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rson_ic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EC37" w14:textId="05757DE0" w:rsidR="00CE4535" w:rsidRPr="00CE4535" w:rsidRDefault="00BD4E75" w:rsidP="00CE4535">
      <w:pPr>
        <w:pStyle w:val="afe"/>
        <w:rPr>
          <w:lang w:eastAsia="ru-RU"/>
        </w:rPr>
      </w:pPr>
      <w:r>
        <w:rPr>
          <w:lang w:eastAsia="ru-RU"/>
        </w:rPr>
        <w:t>Рисунок 6</w:t>
      </w:r>
      <w:r w:rsidR="00237E7D">
        <w:rPr>
          <w:lang w:eastAsia="ru-RU"/>
        </w:rPr>
        <w:t xml:space="preserve"> – П</w:t>
      </w:r>
      <w:r w:rsidR="00FB3453">
        <w:rPr>
          <w:lang w:eastAsia="ru-RU"/>
        </w:rPr>
        <w:t>иктограмма профиля пользователя</w:t>
      </w:r>
    </w:p>
    <w:p w14:paraId="4EE13DA0" w14:textId="63A95378" w:rsidR="00BD4E75" w:rsidRPr="00BD4E75" w:rsidRDefault="00BD4E75" w:rsidP="00BD4E75">
      <w:pPr>
        <w:pStyle w:val="2"/>
        <w:rPr>
          <w:lang w:eastAsia="ru-RU"/>
        </w:rPr>
      </w:pPr>
      <w:r>
        <w:rPr>
          <w:lang w:eastAsia="ru-RU"/>
        </w:rPr>
        <w:lastRenderedPageBreak/>
        <w:t>Разработка архитектуры ПО</w:t>
      </w:r>
    </w:p>
    <w:p w14:paraId="2A730528" w14:textId="77968B0F" w:rsidR="00BD4E75" w:rsidRDefault="00BD4E75" w:rsidP="007A5F06">
      <w:pPr>
        <w:pStyle w:val="a3"/>
        <w:rPr>
          <w:lang w:eastAsia="ru-RU"/>
        </w:rPr>
      </w:pPr>
      <w:r>
        <w:rPr>
          <w:lang w:eastAsia="ru-RU"/>
        </w:rPr>
        <w:t xml:space="preserve">Подсистема реализована по клиент-серверной архитектуре и предназначена для использования в корпоративной среде. Компоненты распределены по двум физическим узлам: клиентским рабочим станциям и выделенному серверу БД. Диаграмма развертывания подсистемы, представленная на рисунке </w:t>
      </w:r>
      <w:proofErr w:type="gramStart"/>
      <w:r>
        <w:rPr>
          <w:lang w:eastAsia="ru-RU"/>
        </w:rPr>
        <w:t>7.(</w:t>
      </w:r>
      <w:proofErr w:type="gramEnd"/>
      <w:r>
        <w:rPr>
          <w:lang w:eastAsia="ru-RU"/>
        </w:rPr>
        <w:t xml:space="preserve">порт написать и подумать над размещением </w:t>
      </w:r>
      <w:proofErr w:type="spellStart"/>
      <w:r>
        <w:rPr>
          <w:lang w:eastAsia="ru-RU"/>
        </w:rPr>
        <w:t>апи</w:t>
      </w:r>
      <w:proofErr w:type="spellEnd"/>
      <w:r>
        <w:rPr>
          <w:lang w:eastAsia="ru-RU"/>
        </w:rPr>
        <w:t xml:space="preserve"> на сервере, как и нужно по идее)</w:t>
      </w:r>
    </w:p>
    <w:p w14:paraId="31DC0E8C" w14:textId="54CF45F1" w:rsidR="00BD4E75" w:rsidRDefault="00CE4535" w:rsidP="00BD4E75">
      <w:pPr>
        <w:pStyle w:val="afd"/>
        <w:rPr>
          <w:lang w:eastAsia="ru-RU"/>
        </w:rPr>
      </w:pPr>
      <w:r>
        <w:rPr>
          <w:lang w:eastAsia="ru-RU"/>
        </w:rPr>
        <w:drawing>
          <wp:inline distT="0" distB="0" distL="0" distR="0" wp14:anchorId="2EBB01A6" wp14:editId="79908C1B">
            <wp:extent cx="5939790" cy="144907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развертывания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CFA6" w14:textId="18275876" w:rsidR="00BD4E75" w:rsidRDefault="00BD4E75" w:rsidP="00BD4E75">
      <w:pPr>
        <w:pStyle w:val="afe"/>
        <w:rPr>
          <w:lang w:eastAsia="ru-RU"/>
        </w:rPr>
      </w:pPr>
      <w:r>
        <w:rPr>
          <w:lang w:eastAsia="ru-RU"/>
        </w:rPr>
        <w:t>Рисунок 7 – Диаграмма развертывания подсистемы</w:t>
      </w:r>
    </w:p>
    <w:p w14:paraId="5D72DF63" w14:textId="13E73441" w:rsidR="00BD4E75" w:rsidRDefault="00BD4E75" w:rsidP="00BD4E75">
      <w:pPr>
        <w:pStyle w:val="2"/>
        <w:rPr>
          <w:lang w:eastAsia="ru-RU"/>
        </w:rPr>
      </w:pPr>
      <w:r>
        <w:rPr>
          <w:lang w:eastAsia="ru-RU"/>
        </w:rPr>
        <w:t>Проектирование БД</w:t>
      </w:r>
    </w:p>
    <w:p w14:paraId="02C5FA9F" w14:textId="77777777" w:rsidR="00BD4E75" w:rsidRDefault="00BD4E75" w:rsidP="007A5F06">
      <w:pPr>
        <w:pStyle w:val="a3"/>
      </w:pPr>
      <w:r w:rsidRPr="00C235E0">
        <w:t xml:space="preserve">В </w:t>
      </w:r>
      <w:r>
        <w:t>разрабатываемой под</w:t>
      </w:r>
      <w:r w:rsidRPr="00C235E0">
        <w:t xml:space="preserve">системе будет храниться информация о </w:t>
      </w:r>
      <w:r>
        <w:t>лесных участках, лесохозяйственных мероприятиях на участках, а также информация о работниках лесничества.</w:t>
      </w:r>
    </w:p>
    <w:p w14:paraId="002C5B44" w14:textId="77777777" w:rsidR="00BD4E75" w:rsidRPr="002A55B4" w:rsidRDefault="00BD4E75" w:rsidP="007A5F06">
      <w:pPr>
        <w:pStyle w:val="a3"/>
      </w:pPr>
      <w:r w:rsidRPr="00C235E0">
        <w:t xml:space="preserve">В БД требуется хранить информацию о </w:t>
      </w:r>
      <w:r>
        <w:t>работниках,</w:t>
      </w:r>
      <w:r w:rsidRPr="00C235E0">
        <w:t xml:space="preserve"> </w:t>
      </w:r>
      <w:r>
        <w:t>лесных участках</w:t>
      </w:r>
      <w:r w:rsidRPr="004A156F">
        <w:t xml:space="preserve">, </w:t>
      </w:r>
      <w:r>
        <w:t>количестве</w:t>
      </w:r>
      <w:r w:rsidRPr="004A156F">
        <w:t xml:space="preserve"> деревьев, </w:t>
      </w:r>
      <w:r>
        <w:t>породе деревьев</w:t>
      </w:r>
      <w:r w:rsidRPr="004A156F">
        <w:t xml:space="preserve">, лесохозяйственных мероприятиях, </w:t>
      </w:r>
      <w:r>
        <w:t>типах</w:t>
      </w:r>
      <w:r w:rsidRPr="004A156F">
        <w:t xml:space="preserve"> мероприятий.</w:t>
      </w:r>
    </w:p>
    <w:p w14:paraId="1D78E8D1" w14:textId="2B4C3790" w:rsidR="00BD4E75" w:rsidRDefault="00BD4E75" w:rsidP="007A5F06">
      <w:pPr>
        <w:pStyle w:val="a3"/>
        <w:rPr>
          <w:szCs w:val="28"/>
        </w:rPr>
      </w:pPr>
      <w:r>
        <w:rPr>
          <w:szCs w:val="28"/>
        </w:rPr>
        <w:t>На рисунке 8</w:t>
      </w:r>
      <w:r w:rsidRPr="003D4B8E">
        <w:rPr>
          <w:szCs w:val="28"/>
        </w:rPr>
        <w:t xml:space="preserve"> представлена физическая модель </w:t>
      </w:r>
      <w:r>
        <w:rPr>
          <w:szCs w:val="28"/>
        </w:rPr>
        <w:t>БД</w:t>
      </w:r>
      <w:r w:rsidRPr="003D4B8E">
        <w:rPr>
          <w:szCs w:val="28"/>
        </w:rPr>
        <w:t xml:space="preserve">, разработанная для СУБД </w:t>
      </w:r>
      <w:proofErr w:type="spellStart"/>
      <w:r w:rsidRPr="003D4B8E">
        <w:rPr>
          <w:szCs w:val="28"/>
        </w:rPr>
        <w:t>Microsoft</w:t>
      </w:r>
      <w:proofErr w:type="spellEnd"/>
      <w:r w:rsidRPr="003D4B8E">
        <w:rPr>
          <w:szCs w:val="28"/>
        </w:rPr>
        <w:t xml:space="preserve"> SQL </w:t>
      </w:r>
      <w:proofErr w:type="spellStart"/>
      <w:r w:rsidRPr="003D4B8E">
        <w:rPr>
          <w:szCs w:val="28"/>
        </w:rPr>
        <w:t>Server</w:t>
      </w:r>
      <w:proofErr w:type="spellEnd"/>
      <w:r>
        <w:rPr>
          <w:szCs w:val="28"/>
        </w:rPr>
        <w:t xml:space="preserve"> 20</w:t>
      </w:r>
      <w:r w:rsidR="00CE4535">
        <w:rPr>
          <w:szCs w:val="28"/>
        </w:rPr>
        <w:t>22</w:t>
      </w:r>
      <w:r w:rsidRPr="003D4B8E">
        <w:rPr>
          <w:szCs w:val="28"/>
        </w:rPr>
        <w:t>.</w:t>
      </w:r>
    </w:p>
    <w:p w14:paraId="03C8E62D" w14:textId="64A9DB49" w:rsidR="00BD4E75" w:rsidRDefault="00BD4E75" w:rsidP="00BD4E75">
      <w:pPr>
        <w:pStyle w:val="afd"/>
        <w:rPr>
          <w:rFonts w:cs="Times New Roman"/>
        </w:rPr>
      </w:pPr>
      <w:r>
        <w:rPr>
          <w:lang w:eastAsia="ru-RU"/>
        </w:rPr>
        <w:lastRenderedPageBreak/>
        <w:drawing>
          <wp:inline distT="0" distB="0" distL="0" distR="0" wp14:anchorId="3B1C75D7" wp14:editId="4DE17F9D">
            <wp:extent cx="5940425" cy="5314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5072" w14:textId="58087448" w:rsidR="00BD4E75" w:rsidRDefault="00BD4E75" w:rsidP="00BD4E75">
      <w:pPr>
        <w:pStyle w:val="afe"/>
      </w:pPr>
      <w:r>
        <w:t>Рисунок 8 – Физическая модель БД</w:t>
      </w:r>
    </w:p>
    <w:p w14:paraId="5761CC31" w14:textId="2A2092A2" w:rsidR="00376D3A" w:rsidRDefault="00376D3A">
      <w:pPr>
        <w:spacing w:after="160" w:line="259" w:lineRule="auto"/>
        <w:jc w:val="left"/>
      </w:pPr>
      <w:r>
        <w:br w:type="page"/>
      </w:r>
    </w:p>
    <w:p w14:paraId="3EA61A5B" w14:textId="23CBF54D" w:rsidR="00376D3A" w:rsidRDefault="00376D3A" w:rsidP="003045A5">
      <w:pPr>
        <w:pStyle w:val="1"/>
        <w:jc w:val="both"/>
      </w:pPr>
      <w:r w:rsidRPr="00376D3A">
        <w:lastRenderedPageBreak/>
        <w:t>Разработка и интеграция модулей программного обеспечения</w:t>
      </w:r>
    </w:p>
    <w:p w14:paraId="628E5B12" w14:textId="5AC11A9C" w:rsidR="00376D3A" w:rsidRDefault="00376D3A" w:rsidP="003045A5">
      <w:pPr>
        <w:pStyle w:val="2"/>
        <w:jc w:val="both"/>
      </w:pPr>
      <w:r>
        <w:t>Разработка программных модулей</w:t>
      </w:r>
    </w:p>
    <w:p w14:paraId="1C70E0EE" w14:textId="64E81DA2" w:rsidR="00BA018E" w:rsidRDefault="00BA018E" w:rsidP="007A5F06">
      <w:pPr>
        <w:pStyle w:val="a3"/>
      </w:pPr>
      <w:r>
        <w:t xml:space="preserve">Для </w:t>
      </w:r>
      <w:r w:rsidR="007E45D9">
        <w:t xml:space="preserve">реализации </w:t>
      </w:r>
      <w:r>
        <w:t>полу</w:t>
      </w:r>
      <w:r w:rsidR="007E45D9">
        <w:t xml:space="preserve">чения информации об участках с сервера </w:t>
      </w:r>
      <w:r w:rsidR="003E3A72">
        <w:t xml:space="preserve">разработано </w:t>
      </w:r>
      <w:r w:rsidR="003E3A72">
        <w:rPr>
          <w:lang w:val="en-US"/>
        </w:rPr>
        <w:t>API</w:t>
      </w:r>
      <w:r w:rsidR="003E3A72">
        <w:t xml:space="preserve">, которое отправляет и получает информацию в формате </w:t>
      </w:r>
      <w:r w:rsidR="003E3A72">
        <w:rPr>
          <w:lang w:val="en-US"/>
        </w:rPr>
        <w:t>DTO</w:t>
      </w:r>
      <w:r w:rsidR="008C5B81">
        <w:t xml:space="preserve"> (</w:t>
      </w:r>
      <w:r w:rsidR="008C5B81">
        <w:rPr>
          <w:lang w:val="en-US"/>
        </w:rPr>
        <w:t>Data</w:t>
      </w:r>
      <w:r w:rsidR="008C5B81" w:rsidRPr="008C5B81">
        <w:t xml:space="preserve"> </w:t>
      </w:r>
      <w:r w:rsidR="008C5B81">
        <w:rPr>
          <w:lang w:val="en-US"/>
        </w:rPr>
        <w:t>Transfer</w:t>
      </w:r>
      <w:r w:rsidR="008C5B81" w:rsidRPr="008C5B81">
        <w:t xml:space="preserve"> </w:t>
      </w:r>
      <w:r w:rsidR="008C5B81">
        <w:rPr>
          <w:lang w:val="en-US"/>
        </w:rPr>
        <w:t>Object</w:t>
      </w:r>
      <w:r w:rsidR="008C5B81">
        <w:t>)</w:t>
      </w:r>
      <w:r w:rsidR="003E3A72" w:rsidRPr="003E3A72">
        <w:t xml:space="preserve">. </w:t>
      </w:r>
      <w:r w:rsidR="003E3A72">
        <w:rPr>
          <w:lang w:val="en-US"/>
        </w:rPr>
        <w:t>DTO</w:t>
      </w:r>
      <w:r w:rsidR="003E3A72" w:rsidRPr="003E3A72">
        <w:t xml:space="preserve"> </w:t>
      </w:r>
      <w:r w:rsidR="003E3A72">
        <w:t xml:space="preserve">представляют собой простые объекты для передачи информации. </w:t>
      </w:r>
      <w:r w:rsidR="007E45D9">
        <w:t xml:space="preserve">Код метода получения </w:t>
      </w:r>
      <w:r w:rsidR="007E45D9" w:rsidRPr="003E3A72">
        <w:t>информации</w:t>
      </w:r>
      <w:r w:rsidR="003E3A72">
        <w:t xml:space="preserve"> об участках</w:t>
      </w:r>
      <w:r w:rsidR="007E45D9">
        <w:t xml:space="preserve"> представлен листингом 1.</w:t>
      </w:r>
    </w:p>
    <w:p w14:paraId="667352BA" w14:textId="42DD0BDE" w:rsidR="003E3A72" w:rsidRPr="008D59E4" w:rsidRDefault="003E3A72" w:rsidP="003E3A72">
      <w:pPr>
        <w:pStyle w:val="aff2"/>
      </w:pPr>
      <w:r>
        <w:t xml:space="preserve">Листинг </w:t>
      </w:r>
      <w:r>
        <w:t>1</w:t>
      </w:r>
      <w:r>
        <w:t xml:space="preserve"> – Код метода для </w:t>
      </w:r>
      <w:r>
        <w:t>получения</w:t>
      </w:r>
      <w:r>
        <w:t xml:space="preserve"> списка участков в </w:t>
      </w:r>
      <w:r>
        <w:rPr>
          <w:lang w:val="en-US"/>
        </w:rPr>
        <w:t>API</w:t>
      </w:r>
    </w:p>
    <w:p w14:paraId="71398D72" w14:textId="77777777" w:rsidR="003E3A72" w:rsidRDefault="003E3A72" w:rsidP="003E3A72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F4537D" w14:textId="77777777" w:rsidR="003E3A72" w:rsidRDefault="003E3A72" w:rsidP="003E3A72">
      <w:pPr>
        <w:pStyle w:val="aff0"/>
      </w:pPr>
      <w:r>
        <w:t>/// Возвращает список лесных участков.</w:t>
      </w:r>
    </w:p>
    <w:p w14:paraId="0333ACAB" w14:textId="77777777" w:rsidR="003E3A72" w:rsidRPr="00EA5DE9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&lt;/summary&gt;</w:t>
      </w:r>
    </w:p>
    <w:p w14:paraId="7073CFD2" w14:textId="77777777" w:rsidR="003E3A72" w:rsidRPr="00EA5DE9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&lt;returns&gt;List&lt;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 </w:t>
      </w:r>
      <w:proofErr w:type="spellStart"/>
      <w:r>
        <w:t>информаии</w:t>
      </w:r>
      <w:proofErr w:type="spellEnd"/>
      <w:r w:rsidRPr="00EA5DE9">
        <w:rPr>
          <w:lang w:val="en-US"/>
        </w:rPr>
        <w:t xml:space="preserve"> </w:t>
      </w:r>
      <w:r>
        <w:t>об</w:t>
      </w:r>
      <w:r w:rsidRPr="00EA5DE9">
        <w:rPr>
          <w:lang w:val="en-US"/>
        </w:rPr>
        <w:t xml:space="preserve"> </w:t>
      </w:r>
      <w:proofErr w:type="gramStart"/>
      <w:r>
        <w:t>участках</w:t>
      </w:r>
      <w:r w:rsidRPr="00EA5DE9">
        <w:rPr>
          <w:lang w:val="en-US"/>
        </w:rPr>
        <w:t>.&lt;</w:t>
      </w:r>
      <w:proofErr w:type="gramEnd"/>
      <w:r w:rsidRPr="00EA5DE9">
        <w:rPr>
          <w:lang w:val="en-US"/>
        </w:rPr>
        <w:t>/returns&gt;</w:t>
      </w:r>
    </w:p>
    <w:p w14:paraId="25F891DF" w14:textId="77777777" w:rsidR="003E3A72" w:rsidRPr="008D59E4" w:rsidRDefault="003E3A72" w:rsidP="003E3A72">
      <w:pPr>
        <w:pStyle w:val="aff0"/>
        <w:rPr>
          <w:lang w:val="en-US"/>
        </w:rPr>
      </w:pPr>
      <w:r w:rsidRPr="008D59E4">
        <w:rPr>
          <w:lang w:val="en-US"/>
        </w:rPr>
        <w:t xml:space="preserve"> [</w:t>
      </w:r>
      <w:proofErr w:type="spellStart"/>
      <w:r w:rsidRPr="008D59E4">
        <w:rPr>
          <w:lang w:val="en-US"/>
        </w:rPr>
        <w:t>HttpGet</w:t>
      </w:r>
      <w:proofErr w:type="spellEnd"/>
      <w:r w:rsidRPr="008D59E4">
        <w:rPr>
          <w:lang w:val="en-US"/>
        </w:rPr>
        <w:t>]</w:t>
      </w:r>
    </w:p>
    <w:p w14:paraId="4C00D5AD" w14:textId="77777777" w:rsidR="003E3A72" w:rsidRPr="008D59E4" w:rsidRDefault="003E3A72" w:rsidP="003E3A72">
      <w:pPr>
        <w:pStyle w:val="aff0"/>
        <w:rPr>
          <w:lang w:val="en-US"/>
        </w:rPr>
      </w:pPr>
      <w:r w:rsidRPr="008D59E4">
        <w:rPr>
          <w:lang w:val="en-US"/>
        </w:rPr>
        <w:t xml:space="preserve">public </w:t>
      </w:r>
      <w:proofErr w:type="spellStart"/>
      <w:r w:rsidRPr="008D59E4">
        <w:rPr>
          <w:lang w:val="en-US"/>
        </w:rPr>
        <w:t>async</w:t>
      </w:r>
      <w:proofErr w:type="spellEnd"/>
      <w:r w:rsidRPr="008D59E4">
        <w:rPr>
          <w:lang w:val="en-US"/>
        </w:rPr>
        <w:t xml:space="preserve"> Task&lt;</w:t>
      </w:r>
      <w:proofErr w:type="spellStart"/>
      <w:r w:rsidRPr="008D59E4">
        <w:rPr>
          <w:lang w:val="en-US"/>
        </w:rPr>
        <w:t>ActionResult</w:t>
      </w:r>
      <w:proofErr w:type="spellEnd"/>
      <w:r w:rsidRPr="008D59E4">
        <w:rPr>
          <w:lang w:val="en-US"/>
        </w:rPr>
        <w:t>&lt;</w:t>
      </w:r>
      <w:proofErr w:type="spellStart"/>
      <w:r w:rsidRPr="008D59E4">
        <w:rPr>
          <w:lang w:val="en-US"/>
        </w:rPr>
        <w:t>IEnumerable</w:t>
      </w:r>
      <w:proofErr w:type="spellEnd"/>
      <w:r w:rsidRPr="008D59E4">
        <w:rPr>
          <w:lang w:val="en-US"/>
        </w:rPr>
        <w:t>&lt;</w:t>
      </w:r>
      <w:proofErr w:type="spellStart"/>
      <w:r w:rsidRPr="008D59E4">
        <w:rPr>
          <w:lang w:val="en-US"/>
        </w:rPr>
        <w:t>ForestPlotDto</w:t>
      </w:r>
      <w:proofErr w:type="spellEnd"/>
      <w:r w:rsidRPr="008D59E4">
        <w:rPr>
          <w:lang w:val="en-US"/>
        </w:rPr>
        <w:t xml:space="preserve">&gt;&gt;&gt; </w:t>
      </w:r>
      <w:proofErr w:type="spellStart"/>
      <w:proofErr w:type="gramStart"/>
      <w:r w:rsidRPr="008D59E4">
        <w:rPr>
          <w:lang w:val="en-US"/>
        </w:rPr>
        <w:t>GetForestPlots</w:t>
      </w:r>
      <w:proofErr w:type="spellEnd"/>
      <w:r w:rsidRPr="008D59E4">
        <w:rPr>
          <w:lang w:val="en-US"/>
        </w:rPr>
        <w:t>(</w:t>
      </w:r>
      <w:proofErr w:type="gramEnd"/>
      <w:r w:rsidRPr="008D59E4">
        <w:rPr>
          <w:lang w:val="en-US"/>
        </w:rPr>
        <w:t>)</w:t>
      </w:r>
    </w:p>
    <w:p w14:paraId="57123A7E" w14:textId="77777777" w:rsidR="003E3A72" w:rsidRPr="008D59E4" w:rsidRDefault="003E3A72" w:rsidP="003E3A72">
      <w:pPr>
        <w:pStyle w:val="aff0"/>
        <w:rPr>
          <w:lang w:val="en-US"/>
        </w:rPr>
      </w:pPr>
      <w:r w:rsidRPr="008D59E4">
        <w:rPr>
          <w:lang w:val="en-US"/>
        </w:rPr>
        <w:t>{</w:t>
      </w:r>
    </w:p>
    <w:p w14:paraId="715ADC25" w14:textId="77777777" w:rsidR="003E3A72" w:rsidRPr="008D59E4" w:rsidRDefault="003E3A72" w:rsidP="003E3A72">
      <w:pPr>
        <w:pStyle w:val="aff0"/>
        <w:rPr>
          <w:lang w:val="en-US"/>
        </w:rPr>
      </w:pPr>
      <w:r w:rsidRPr="008D59E4">
        <w:rPr>
          <w:lang w:val="en-US"/>
        </w:rPr>
        <w:t xml:space="preserve">    </w:t>
      </w:r>
      <w:proofErr w:type="spellStart"/>
      <w:r w:rsidRPr="008D59E4">
        <w:rPr>
          <w:lang w:val="en-US"/>
        </w:rPr>
        <w:t>var</w:t>
      </w:r>
      <w:proofErr w:type="spellEnd"/>
      <w:r w:rsidRPr="008D59E4">
        <w:rPr>
          <w:lang w:val="en-US"/>
        </w:rPr>
        <w:t xml:space="preserve"> </w:t>
      </w:r>
      <w:proofErr w:type="spellStart"/>
      <w:r w:rsidRPr="008D59E4">
        <w:rPr>
          <w:lang w:val="en-US"/>
        </w:rPr>
        <w:t>forestPlots</w:t>
      </w:r>
      <w:proofErr w:type="spellEnd"/>
      <w:r w:rsidRPr="008D59E4">
        <w:rPr>
          <w:lang w:val="en-US"/>
        </w:rPr>
        <w:t xml:space="preserve"> = await _</w:t>
      </w:r>
      <w:proofErr w:type="spellStart"/>
      <w:proofErr w:type="gramStart"/>
      <w:r w:rsidRPr="008D59E4">
        <w:rPr>
          <w:lang w:val="en-US"/>
        </w:rPr>
        <w:t>service.GetForestPlotsAsync</w:t>
      </w:r>
      <w:proofErr w:type="spellEnd"/>
      <w:proofErr w:type="gramEnd"/>
      <w:r w:rsidRPr="008D59E4">
        <w:rPr>
          <w:lang w:val="en-US"/>
        </w:rPr>
        <w:t>();</w:t>
      </w:r>
      <w:r>
        <w:rPr>
          <w:lang w:val="en-US"/>
        </w:rPr>
        <w:t xml:space="preserve"> //</w:t>
      </w:r>
      <w:r>
        <w:t>Получаем</w:t>
      </w:r>
      <w:r w:rsidRPr="008D59E4">
        <w:rPr>
          <w:lang w:val="en-US"/>
        </w:rPr>
        <w:t xml:space="preserve"> </w:t>
      </w:r>
      <w:r>
        <w:t>информацию</w:t>
      </w:r>
      <w:r w:rsidRPr="008D59E4">
        <w:rPr>
          <w:lang w:val="en-US"/>
        </w:rPr>
        <w:t xml:space="preserve"> </w:t>
      </w:r>
      <w:r>
        <w:t>об</w:t>
      </w:r>
      <w:r w:rsidRPr="008D59E4">
        <w:rPr>
          <w:lang w:val="en-US"/>
        </w:rPr>
        <w:t xml:space="preserve"> </w:t>
      </w:r>
      <w:r>
        <w:t>участка</w:t>
      </w:r>
      <w:r w:rsidRPr="008D59E4">
        <w:rPr>
          <w:lang w:val="en-US"/>
        </w:rPr>
        <w:t xml:space="preserve"> </w:t>
      </w:r>
      <w:r>
        <w:t>из</w:t>
      </w:r>
      <w:r w:rsidRPr="008D59E4">
        <w:rPr>
          <w:lang w:val="en-US"/>
        </w:rPr>
        <w:t xml:space="preserve"> </w:t>
      </w:r>
      <w:r>
        <w:t>сервиса</w:t>
      </w:r>
    </w:p>
    <w:p w14:paraId="45BC789E" w14:textId="77777777" w:rsidR="003E3A72" w:rsidRPr="003E3A72" w:rsidRDefault="003E3A72" w:rsidP="003E3A72">
      <w:pPr>
        <w:pStyle w:val="aff0"/>
        <w:rPr>
          <w:lang w:val="en-US"/>
        </w:rPr>
      </w:pPr>
      <w:r w:rsidRPr="008D59E4">
        <w:rPr>
          <w:lang w:val="en-US"/>
        </w:rPr>
        <w:t xml:space="preserve">    </w:t>
      </w:r>
      <w:r w:rsidRPr="003E3A72">
        <w:rPr>
          <w:lang w:val="en-US"/>
        </w:rPr>
        <w:t>if (</w:t>
      </w:r>
      <w:proofErr w:type="spellStart"/>
      <w:r w:rsidRPr="003E3A72">
        <w:rPr>
          <w:lang w:val="en-US"/>
        </w:rPr>
        <w:t>forestPlots</w:t>
      </w:r>
      <w:proofErr w:type="spellEnd"/>
      <w:r w:rsidRPr="003E3A72">
        <w:rPr>
          <w:lang w:val="en-US"/>
        </w:rPr>
        <w:t xml:space="preserve"> == null) </w:t>
      </w:r>
    </w:p>
    <w:p w14:paraId="6A6C24EE" w14:textId="77777777" w:rsidR="003E3A72" w:rsidRPr="003E3A72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    return </w:t>
      </w:r>
      <w:proofErr w:type="spellStart"/>
      <w:proofErr w:type="gramStart"/>
      <w:r w:rsidRPr="003E3A72">
        <w:rPr>
          <w:lang w:val="en-US"/>
        </w:rPr>
        <w:t>NotFound</w:t>
      </w:r>
      <w:proofErr w:type="spellEnd"/>
      <w:r w:rsidRPr="003E3A72">
        <w:rPr>
          <w:lang w:val="en-US"/>
        </w:rPr>
        <w:t>(</w:t>
      </w:r>
      <w:proofErr w:type="gramEnd"/>
      <w:r w:rsidRPr="003E3A72">
        <w:rPr>
          <w:lang w:val="en-US"/>
        </w:rPr>
        <w:t>"</w:t>
      </w:r>
      <w:r>
        <w:t>Не</w:t>
      </w:r>
      <w:r w:rsidRPr="003E3A72">
        <w:rPr>
          <w:lang w:val="en-US"/>
        </w:rPr>
        <w:t xml:space="preserve"> </w:t>
      </w:r>
      <w:r>
        <w:t>удалось</w:t>
      </w:r>
      <w:r w:rsidRPr="003E3A72">
        <w:rPr>
          <w:lang w:val="en-US"/>
        </w:rPr>
        <w:t xml:space="preserve"> </w:t>
      </w:r>
      <w:r>
        <w:t>получить</w:t>
      </w:r>
      <w:r w:rsidRPr="003E3A72">
        <w:rPr>
          <w:lang w:val="en-US"/>
        </w:rPr>
        <w:t xml:space="preserve"> </w:t>
      </w:r>
      <w:r>
        <w:t>список</w:t>
      </w:r>
      <w:r w:rsidRPr="003E3A72">
        <w:rPr>
          <w:lang w:val="en-US"/>
        </w:rPr>
        <w:t xml:space="preserve"> </w:t>
      </w:r>
      <w:r>
        <w:t>участков</w:t>
      </w:r>
      <w:r w:rsidRPr="003E3A72">
        <w:rPr>
          <w:lang w:val="en-US"/>
        </w:rPr>
        <w:t>!"); //</w:t>
      </w:r>
      <w:r>
        <w:t>Проверяем</w:t>
      </w:r>
      <w:r w:rsidRPr="003E3A72">
        <w:rPr>
          <w:lang w:val="en-US"/>
        </w:rPr>
        <w:t xml:space="preserve"> </w:t>
      </w:r>
      <w:r>
        <w:t>на</w:t>
      </w:r>
      <w:r w:rsidRPr="003E3A72">
        <w:rPr>
          <w:lang w:val="en-US"/>
        </w:rPr>
        <w:t xml:space="preserve"> </w:t>
      </w:r>
      <w:r>
        <w:rPr>
          <w:lang w:val="en-US"/>
        </w:rPr>
        <w:t>null</w:t>
      </w:r>
      <w:r w:rsidRPr="003E3A72">
        <w:rPr>
          <w:lang w:val="en-US"/>
        </w:rPr>
        <w:t xml:space="preserve">, </w:t>
      </w:r>
      <w:r>
        <w:t>если</w:t>
      </w:r>
      <w:r w:rsidRPr="003E3A72">
        <w:rPr>
          <w:lang w:val="en-US"/>
        </w:rPr>
        <w:t xml:space="preserve"> </w:t>
      </w:r>
      <w:r>
        <w:rPr>
          <w:lang w:val="en-US"/>
        </w:rPr>
        <w:t>null</w:t>
      </w:r>
      <w:r w:rsidRPr="003E3A72">
        <w:rPr>
          <w:lang w:val="en-US"/>
        </w:rPr>
        <w:t xml:space="preserve"> </w:t>
      </w:r>
      <w:proofErr w:type="spellStart"/>
      <w:r>
        <w:t>возвращае</w:t>
      </w:r>
      <w:proofErr w:type="spellEnd"/>
      <w:r w:rsidRPr="003E3A72">
        <w:rPr>
          <w:lang w:val="en-US"/>
        </w:rPr>
        <w:t xml:space="preserve"> </w:t>
      </w:r>
      <w:proofErr w:type="spellStart"/>
      <w:r>
        <w:rPr>
          <w:lang w:val="en-US"/>
        </w:rPr>
        <w:t>NotFound</w:t>
      </w:r>
      <w:proofErr w:type="spellEnd"/>
      <w:r w:rsidRPr="003E3A72">
        <w:rPr>
          <w:lang w:val="en-US"/>
        </w:rPr>
        <w:t>()</w:t>
      </w:r>
    </w:p>
    <w:p w14:paraId="51D1AF01" w14:textId="77777777" w:rsidR="003E3A72" w:rsidRPr="003E3A72" w:rsidRDefault="003E3A72" w:rsidP="003E3A72">
      <w:pPr>
        <w:pStyle w:val="aff0"/>
        <w:rPr>
          <w:lang w:val="en-US"/>
        </w:rPr>
      </w:pPr>
    </w:p>
    <w:p w14:paraId="74338C75" w14:textId="77777777" w:rsidR="003E3A72" w:rsidRPr="008D59E4" w:rsidRDefault="003E3A72" w:rsidP="003E3A72">
      <w:pPr>
        <w:pStyle w:val="aff0"/>
      </w:pPr>
      <w:r w:rsidRPr="003E3A72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forestPlots</w:t>
      </w:r>
      <w:proofErr w:type="spellEnd"/>
      <w:r>
        <w:t>;</w:t>
      </w:r>
      <w:r w:rsidRPr="008D59E4">
        <w:t xml:space="preserve"> //</w:t>
      </w:r>
      <w:r>
        <w:t>Иначе возвращаем список участков</w:t>
      </w:r>
    </w:p>
    <w:p w14:paraId="3A000B8F" w14:textId="4DB8C6F9" w:rsidR="003E3A72" w:rsidRDefault="003E3A72" w:rsidP="003E3A72">
      <w:pPr>
        <w:pStyle w:val="aff0"/>
      </w:pPr>
      <w:r>
        <w:t>}</w:t>
      </w:r>
    </w:p>
    <w:p w14:paraId="7629D99C" w14:textId="5EFB2A83" w:rsidR="003E3A72" w:rsidRDefault="003E3A72" w:rsidP="008C5B81">
      <w:pPr>
        <w:pStyle w:val="a3"/>
      </w:pPr>
      <w:r>
        <w:t xml:space="preserve">Для реализации получения информации из БД, разработан сервис, который получает информацию и приводит их к формату </w:t>
      </w:r>
      <w:r>
        <w:rPr>
          <w:lang w:val="en-US"/>
        </w:rPr>
        <w:t>DTO</w:t>
      </w:r>
      <w:r>
        <w:t xml:space="preserve">, затем отправляет в </w:t>
      </w:r>
      <w:r>
        <w:rPr>
          <w:lang w:val="en-US"/>
        </w:rPr>
        <w:t>API</w:t>
      </w:r>
      <w:r w:rsidRPr="003E3A72">
        <w:t>.</w:t>
      </w:r>
      <w:r>
        <w:t xml:space="preserve"> </w:t>
      </w:r>
      <w:r>
        <w:t xml:space="preserve">Код метода сервиса для получения списка участков из БД представлен листингом </w:t>
      </w:r>
      <w:r>
        <w:t>2</w:t>
      </w:r>
      <w:r>
        <w:t>.</w:t>
      </w:r>
    </w:p>
    <w:p w14:paraId="649ADDCC" w14:textId="77777777" w:rsidR="008C5B81" w:rsidRDefault="008C5B81" w:rsidP="008C5B81">
      <w:pPr>
        <w:pStyle w:val="a3"/>
        <w:ind w:firstLine="0"/>
      </w:pPr>
    </w:p>
    <w:p w14:paraId="0A7F9225" w14:textId="2468A1B0" w:rsidR="003E3A72" w:rsidRDefault="003E3A72" w:rsidP="003E3A72">
      <w:pPr>
        <w:pStyle w:val="aff2"/>
      </w:pPr>
      <w:r>
        <w:lastRenderedPageBreak/>
        <w:t xml:space="preserve">Листинг </w:t>
      </w:r>
      <w:r>
        <w:t>2</w:t>
      </w:r>
      <w:r>
        <w:t xml:space="preserve"> – Код метода для получения списка участков из БД</w:t>
      </w:r>
    </w:p>
    <w:p w14:paraId="5B164984" w14:textId="77777777" w:rsidR="003E3A72" w:rsidRDefault="003E3A72" w:rsidP="003E3A72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010F3003" w14:textId="77777777" w:rsidR="003E3A72" w:rsidRDefault="003E3A72" w:rsidP="003E3A72">
      <w:pPr>
        <w:pStyle w:val="aff0"/>
      </w:pPr>
      <w:r>
        <w:t>/// Возвращает список лесных участков.</w:t>
      </w:r>
    </w:p>
    <w:p w14:paraId="3EB19B83" w14:textId="77777777" w:rsidR="003E3A72" w:rsidRPr="00EA5DE9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&lt;/summary&gt;</w:t>
      </w:r>
    </w:p>
    <w:p w14:paraId="3EA7C1D0" w14:textId="77777777" w:rsidR="003E3A72" w:rsidRPr="006D40AD" w:rsidRDefault="003E3A72" w:rsidP="003E3A72">
      <w:pPr>
        <w:pStyle w:val="aff0"/>
        <w:rPr>
          <w:lang w:val="en-US"/>
        </w:rPr>
      </w:pPr>
      <w:r w:rsidRPr="00EA5DE9">
        <w:rPr>
          <w:lang w:val="en-US"/>
        </w:rPr>
        <w:t>/// &lt;returns&gt;List&lt;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 </w:t>
      </w:r>
      <w:proofErr w:type="spellStart"/>
      <w:r>
        <w:t>информаии</w:t>
      </w:r>
      <w:proofErr w:type="spellEnd"/>
      <w:r w:rsidRPr="00EA5DE9">
        <w:rPr>
          <w:lang w:val="en-US"/>
        </w:rPr>
        <w:t xml:space="preserve"> </w:t>
      </w:r>
      <w:r>
        <w:t>об</w:t>
      </w:r>
      <w:r w:rsidRPr="00EA5DE9">
        <w:rPr>
          <w:lang w:val="en-US"/>
        </w:rPr>
        <w:t xml:space="preserve"> </w:t>
      </w:r>
      <w:proofErr w:type="gramStart"/>
      <w:r>
        <w:t>участках</w:t>
      </w:r>
      <w:r>
        <w:rPr>
          <w:lang w:val="en-US"/>
        </w:rPr>
        <w:t>.&lt;</w:t>
      </w:r>
      <w:proofErr w:type="gramEnd"/>
      <w:r>
        <w:rPr>
          <w:lang w:val="en-US"/>
        </w:rPr>
        <w:t>/returns&gt;</w:t>
      </w:r>
    </w:p>
    <w:p w14:paraId="44C329F8" w14:textId="77777777" w:rsidR="003E3A72" w:rsidRPr="006D40AD" w:rsidRDefault="003E3A72" w:rsidP="003E3A72">
      <w:pPr>
        <w:pStyle w:val="aff0"/>
        <w:rPr>
          <w:lang w:val="en-US"/>
        </w:rPr>
      </w:pPr>
      <w:r w:rsidRPr="006D40AD">
        <w:rPr>
          <w:lang w:val="en-US"/>
        </w:rPr>
        <w:t xml:space="preserve">public </w:t>
      </w:r>
      <w:proofErr w:type="spellStart"/>
      <w:r w:rsidRPr="006D40AD">
        <w:rPr>
          <w:lang w:val="en-US"/>
        </w:rPr>
        <w:t>async</w:t>
      </w:r>
      <w:proofErr w:type="spellEnd"/>
      <w:r w:rsidRPr="006D40AD">
        <w:rPr>
          <w:lang w:val="en-US"/>
        </w:rPr>
        <w:t xml:space="preserve"> Task&lt;List&lt;</w:t>
      </w:r>
      <w:proofErr w:type="spellStart"/>
      <w:r w:rsidRPr="006D40AD">
        <w:rPr>
          <w:lang w:val="en-US"/>
        </w:rPr>
        <w:t>ForestPlotDto</w:t>
      </w:r>
      <w:proofErr w:type="spellEnd"/>
      <w:r w:rsidRPr="006D40AD">
        <w:rPr>
          <w:lang w:val="en-US"/>
        </w:rPr>
        <w:t xml:space="preserve">&gt;&gt; </w:t>
      </w:r>
      <w:proofErr w:type="spellStart"/>
      <w:proofErr w:type="gramStart"/>
      <w:r w:rsidRPr="006D40AD">
        <w:rPr>
          <w:lang w:val="en-US"/>
        </w:rPr>
        <w:t>GetForestPlotsAsync</w:t>
      </w:r>
      <w:proofErr w:type="spellEnd"/>
      <w:r w:rsidRPr="006D40AD">
        <w:rPr>
          <w:lang w:val="en-US"/>
        </w:rPr>
        <w:t>(</w:t>
      </w:r>
      <w:proofErr w:type="gramEnd"/>
      <w:r w:rsidRPr="006D40AD">
        <w:rPr>
          <w:lang w:val="en-US"/>
        </w:rPr>
        <w:t>)</w:t>
      </w:r>
    </w:p>
    <w:p w14:paraId="0E2DEE08" w14:textId="77777777" w:rsidR="003E3A72" w:rsidRPr="006D40AD" w:rsidRDefault="003E3A72" w:rsidP="003E3A72">
      <w:pPr>
        <w:pStyle w:val="aff0"/>
      </w:pPr>
      <w:r w:rsidRPr="006D40AD">
        <w:t>{</w:t>
      </w:r>
    </w:p>
    <w:p w14:paraId="131161B4" w14:textId="77777777" w:rsidR="003E3A72" w:rsidRPr="003E3A72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try</w:t>
      </w:r>
    </w:p>
    <w:p w14:paraId="42269CFB" w14:textId="77777777" w:rsidR="003E3A72" w:rsidRDefault="003E3A72" w:rsidP="003E3A72">
      <w:pPr>
        <w:pStyle w:val="aff0"/>
      </w:pPr>
      <w:r w:rsidRPr="003E3A72">
        <w:t xml:space="preserve">    {</w:t>
      </w:r>
    </w:p>
    <w:p w14:paraId="1CDE0418" w14:textId="572B122D" w:rsidR="003E3A72" w:rsidRPr="003E3A72" w:rsidRDefault="003E3A72" w:rsidP="003E3A72">
      <w:pPr>
        <w:pStyle w:val="aff0"/>
      </w:pPr>
      <w:r>
        <w:t xml:space="preserve">       </w:t>
      </w:r>
      <w:r w:rsidRPr="006D40AD">
        <w:t xml:space="preserve">// </w:t>
      </w:r>
      <w:r>
        <w:t>Получаем всю нужную информацию о лесных участках из БД</w:t>
      </w:r>
    </w:p>
    <w:p w14:paraId="0C4FCE0F" w14:textId="48BF4DE8" w:rsidR="003E3A72" w:rsidRPr="003045A5" w:rsidRDefault="00FE5129" w:rsidP="003E3A72">
      <w:pPr>
        <w:pStyle w:val="aff0"/>
        <w:rPr>
          <w:lang w:val="en-US"/>
        </w:rPr>
      </w:pPr>
      <w:r w:rsidRPr="00FE5129">
        <w:rPr>
          <w:lang w:val="en-US"/>
        </w:rPr>
        <w:t xml:space="preserve">       </w:t>
      </w:r>
      <w:proofErr w:type="spellStart"/>
      <w:r w:rsidR="003E3A72" w:rsidRPr="003045A5">
        <w:rPr>
          <w:lang w:val="en-US"/>
        </w:rPr>
        <w:t>var</w:t>
      </w:r>
      <w:proofErr w:type="spellEnd"/>
      <w:r w:rsidR="003E3A72" w:rsidRPr="003045A5">
        <w:rPr>
          <w:lang w:val="en-US"/>
        </w:rPr>
        <w:t xml:space="preserve"> </w:t>
      </w:r>
      <w:proofErr w:type="spellStart"/>
      <w:r w:rsidR="003E3A72" w:rsidRPr="003045A5">
        <w:rPr>
          <w:lang w:val="en-US"/>
        </w:rPr>
        <w:t>forestPlots</w:t>
      </w:r>
      <w:proofErr w:type="spellEnd"/>
      <w:r w:rsidR="003E3A72" w:rsidRPr="003045A5">
        <w:rPr>
          <w:lang w:val="en-US"/>
        </w:rPr>
        <w:t xml:space="preserve"> = await _</w:t>
      </w:r>
      <w:proofErr w:type="spellStart"/>
      <w:proofErr w:type="gramStart"/>
      <w:r w:rsidR="003E3A72" w:rsidRPr="003045A5">
        <w:rPr>
          <w:lang w:val="en-US"/>
        </w:rPr>
        <w:t>context.ForestPlots</w:t>
      </w:r>
      <w:proofErr w:type="spellEnd"/>
      <w:proofErr w:type="gramEnd"/>
    </w:p>
    <w:p w14:paraId="6CA0D7E9" w14:textId="24D602BA" w:rsidR="003E3A72" w:rsidRPr="003045A5" w:rsidRDefault="00FE5129" w:rsidP="003E3A72">
      <w:pPr>
        <w:pStyle w:val="aff0"/>
        <w:rPr>
          <w:lang w:val="en-US"/>
        </w:rPr>
      </w:pPr>
      <w:r>
        <w:rPr>
          <w:lang w:val="en-US"/>
        </w:rPr>
        <w:t xml:space="preserve">      </w:t>
      </w:r>
      <w:r w:rsidR="003E3A72" w:rsidRPr="003045A5">
        <w:rPr>
          <w:lang w:val="en-US"/>
        </w:rPr>
        <w:t xml:space="preserve"> </w:t>
      </w:r>
      <w:proofErr w:type="gramStart"/>
      <w:r w:rsidR="003E3A72" w:rsidRPr="003045A5">
        <w:rPr>
          <w:lang w:val="en-US"/>
        </w:rPr>
        <w:t>.Include</w:t>
      </w:r>
      <w:proofErr w:type="gramEnd"/>
      <w:r w:rsidR="003E3A72" w:rsidRPr="003045A5">
        <w:rPr>
          <w:lang w:val="en-US"/>
        </w:rPr>
        <w:t>(</w:t>
      </w:r>
      <w:proofErr w:type="spellStart"/>
      <w:r w:rsidR="003E3A72" w:rsidRPr="003045A5">
        <w:rPr>
          <w:lang w:val="en-US"/>
        </w:rPr>
        <w:t>fp</w:t>
      </w:r>
      <w:proofErr w:type="spellEnd"/>
      <w:r w:rsidR="003E3A72" w:rsidRPr="003045A5">
        <w:rPr>
          <w:lang w:val="en-US"/>
        </w:rPr>
        <w:t xml:space="preserve"> =&gt; </w:t>
      </w:r>
      <w:proofErr w:type="spellStart"/>
      <w:r w:rsidR="003E3A72" w:rsidRPr="003045A5">
        <w:rPr>
          <w:lang w:val="en-US"/>
        </w:rPr>
        <w:t>fp.User</w:t>
      </w:r>
      <w:proofErr w:type="spellEnd"/>
      <w:r w:rsidR="003E3A72" w:rsidRPr="003045A5">
        <w:rPr>
          <w:lang w:val="en-US"/>
        </w:rPr>
        <w:t>)</w:t>
      </w:r>
    </w:p>
    <w:p w14:paraId="7187E3E7" w14:textId="7CAEADB4" w:rsidR="003E3A72" w:rsidRPr="003045A5" w:rsidRDefault="00FE5129" w:rsidP="003E3A72">
      <w:pPr>
        <w:pStyle w:val="aff0"/>
        <w:rPr>
          <w:lang w:val="en-US"/>
        </w:rPr>
      </w:pPr>
      <w:r>
        <w:rPr>
          <w:lang w:val="en-US"/>
        </w:rPr>
        <w:t xml:space="preserve">     </w:t>
      </w:r>
      <w:r w:rsidR="003E3A72" w:rsidRPr="003045A5">
        <w:rPr>
          <w:lang w:val="en-US"/>
        </w:rPr>
        <w:t xml:space="preserve">  </w:t>
      </w:r>
      <w:proofErr w:type="gramStart"/>
      <w:r w:rsidR="003E3A72" w:rsidRPr="003045A5">
        <w:rPr>
          <w:lang w:val="en-US"/>
        </w:rPr>
        <w:t>.Include</w:t>
      </w:r>
      <w:proofErr w:type="gramEnd"/>
      <w:r w:rsidR="003E3A72" w:rsidRPr="003045A5">
        <w:rPr>
          <w:lang w:val="en-US"/>
        </w:rPr>
        <w:t>(</w:t>
      </w:r>
      <w:proofErr w:type="spellStart"/>
      <w:r w:rsidR="003E3A72" w:rsidRPr="003045A5">
        <w:rPr>
          <w:lang w:val="en-US"/>
        </w:rPr>
        <w:t>fp</w:t>
      </w:r>
      <w:proofErr w:type="spellEnd"/>
      <w:r w:rsidR="003E3A72" w:rsidRPr="003045A5">
        <w:rPr>
          <w:lang w:val="en-US"/>
        </w:rPr>
        <w:t xml:space="preserve"> =&gt; </w:t>
      </w:r>
      <w:proofErr w:type="spellStart"/>
      <w:r w:rsidR="003E3A72" w:rsidRPr="003045A5">
        <w:rPr>
          <w:lang w:val="en-US"/>
        </w:rPr>
        <w:t>fp.TreesNumbers</w:t>
      </w:r>
      <w:proofErr w:type="spellEnd"/>
      <w:r w:rsidR="003E3A72" w:rsidRPr="003045A5">
        <w:rPr>
          <w:lang w:val="en-US"/>
        </w:rPr>
        <w:t>)</w:t>
      </w:r>
    </w:p>
    <w:p w14:paraId="053F023E" w14:textId="21F6F058" w:rsidR="003E3A72" w:rsidRPr="00FE5129" w:rsidRDefault="00FE5129" w:rsidP="003E3A72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E3A72" w:rsidRPr="003045A5">
        <w:rPr>
          <w:lang w:val="en-US"/>
        </w:rPr>
        <w:t xml:space="preserve">   </w:t>
      </w:r>
      <w:proofErr w:type="gramStart"/>
      <w:r w:rsidR="003E3A72" w:rsidRPr="00FE5129">
        <w:rPr>
          <w:lang w:val="en-US"/>
        </w:rPr>
        <w:t>.</w:t>
      </w:r>
      <w:proofErr w:type="spellStart"/>
      <w:r w:rsidR="003E3A72" w:rsidRPr="003045A5">
        <w:rPr>
          <w:lang w:val="en-US"/>
        </w:rPr>
        <w:t>ThenInclude</w:t>
      </w:r>
      <w:proofErr w:type="spellEnd"/>
      <w:proofErr w:type="gramEnd"/>
      <w:r w:rsidR="003E3A72" w:rsidRPr="00FE5129">
        <w:rPr>
          <w:lang w:val="en-US"/>
        </w:rPr>
        <w:t>(</w:t>
      </w:r>
      <w:proofErr w:type="spellStart"/>
      <w:r w:rsidR="003E3A72" w:rsidRPr="003045A5">
        <w:rPr>
          <w:lang w:val="en-US"/>
        </w:rPr>
        <w:t>tn</w:t>
      </w:r>
      <w:proofErr w:type="spellEnd"/>
      <w:r w:rsidR="003E3A72" w:rsidRPr="00FE5129">
        <w:rPr>
          <w:lang w:val="en-US"/>
        </w:rPr>
        <w:t xml:space="preserve"> =&gt; </w:t>
      </w:r>
      <w:proofErr w:type="spellStart"/>
      <w:r w:rsidR="003E3A72" w:rsidRPr="003045A5">
        <w:rPr>
          <w:lang w:val="en-US"/>
        </w:rPr>
        <w:t>tn</w:t>
      </w:r>
      <w:r w:rsidR="003E3A72" w:rsidRPr="00FE5129">
        <w:rPr>
          <w:lang w:val="en-US"/>
        </w:rPr>
        <w:t>.</w:t>
      </w:r>
      <w:r w:rsidR="003E3A72" w:rsidRPr="003045A5">
        <w:rPr>
          <w:lang w:val="en-US"/>
        </w:rPr>
        <w:t>TreeType</w:t>
      </w:r>
      <w:proofErr w:type="spellEnd"/>
      <w:r w:rsidR="003E3A72" w:rsidRPr="00FE5129">
        <w:rPr>
          <w:lang w:val="en-US"/>
        </w:rPr>
        <w:t>)</w:t>
      </w:r>
    </w:p>
    <w:p w14:paraId="5D45B899" w14:textId="521ADCF4" w:rsidR="003E3A72" w:rsidRPr="00FE5129" w:rsidRDefault="00FE5129" w:rsidP="003E3A72">
      <w:pPr>
        <w:pStyle w:val="aff0"/>
        <w:rPr>
          <w:lang w:val="en-US"/>
        </w:rPr>
      </w:pPr>
      <w:r>
        <w:rPr>
          <w:lang w:val="en-US"/>
        </w:rPr>
        <w:t xml:space="preserve">   </w:t>
      </w:r>
      <w:r w:rsidR="003E3A72" w:rsidRPr="00FE5129">
        <w:rPr>
          <w:lang w:val="en-US"/>
        </w:rPr>
        <w:t xml:space="preserve">    </w:t>
      </w:r>
      <w:proofErr w:type="gramStart"/>
      <w:r w:rsidR="003E3A72" w:rsidRPr="00FE5129">
        <w:rPr>
          <w:lang w:val="en-US"/>
        </w:rPr>
        <w:t>.</w:t>
      </w:r>
      <w:proofErr w:type="spellStart"/>
      <w:r w:rsidR="003E3A72" w:rsidRPr="00FE5129">
        <w:rPr>
          <w:lang w:val="en-US"/>
        </w:rPr>
        <w:t>ToListAsync</w:t>
      </w:r>
      <w:proofErr w:type="spellEnd"/>
      <w:proofErr w:type="gramEnd"/>
      <w:r w:rsidR="003E3A72" w:rsidRPr="00FE5129">
        <w:rPr>
          <w:lang w:val="en-US"/>
        </w:rPr>
        <w:t>();</w:t>
      </w:r>
    </w:p>
    <w:p w14:paraId="56C7A8A3" w14:textId="7C8AA931" w:rsidR="003E3A72" w:rsidRPr="003045A5" w:rsidRDefault="00FE5129" w:rsidP="003E3A72">
      <w:pPr>
        <w:pStyle w:val="aff0"/>
        <w:rPr>
          <w:lang w:val="en-US"/>
        </w:rPr>
      </w:pPr>
      <w:r w:rsidRPr="00FE5129">
        <w:rPr>
          <w:lang w:val="en-US"/>
        </w:rPr>
        <w:t xml:space="preserve">  </w:t>
      </w:r>
      <w:r w:rsidR="003E3A72" w:rsidRPr="00FE5129">
        <w:rPr>
          <w:lang w:val="en-US"/>
        </w:rPr>
        <w:t xml:space="preserve">     </w:t>
      </w:r>
      <w:r w:rsidR="003E3A72" w:rsidRPr="003045A5">
        <w:rPr>
          <w:lang w:val="en-US"/>
        </w:rPr>
        <w:t>if (</w:t>
      </w:r>
      <w:proofErr w:type="spellStart"/>
      <w:r w:rsidR="003E3A72" w:rsidRPr="003045A5">
        <w:rPr>
          <w:lang w:val="en-US"/>
        </w:rPr>
        <w:t>forestPlots</w:t>
      </w:r>
      <w:proofErr w:type="spellEnd"/>
      <w:r w:rsidR="003E3A72" w:rsidRPr="003045A5">
        <w:rPr>
          <w:lang w:val="en-US"/>
        </w:rPr>
        <w:t xml:space="preserve"> == null)</w:t>
      </w:r>
    </w:p>
    <w:p w14:paraId="62AC5538" w14:textId="214C95F6" w:rsidR="003E3A72" w:rsidRDefault="00FE5129" w:rsidP="003E3A72">
      <w:pPr>
        <w:pStyle w:val="aff0"/>
        <w:rPr>
          <w:lang w:val="en-US"/>
        </w:rPr>
      </w:pPr>
      <w:r w:rsidRPr="00FE5129">
        <w:t xml:space="preserve"> </w:t>
      </w:r>
      <w:r w:rsidR="003E3A72" w:rsidRPr="00FE5129">
        <w:t xml:space="preserve">          </w:t>
      </w:r>
      <w:r w:rsidR="003E3A72" w:rsidRPr="003045A5">
        <w:rPr>
          <w:lang w:val="en-US"/>
        </w:rPr>
        <w:t>return</w:t>
      </w:r>
      <w:r w:rsidR="003E3A72" w:rsidRPr="00FE5129">
        <w:t xml:space="preserve"> </w:t>
      </w:r>
      <w:r w:rsidR="003E3A72" w:rsidRPr="003045A5">
        <w:rPr>
          <w:lang w:val="en-US"/>
        </w:rPr>
        <w:t>null</w:t>
      </w:r>
      <w:r w:rsidR="003E3A72" w:rsidRPr="00FE5129">
        <w:t>; //</w:t>
      </w:r>
      <w:r w:rsidR="003E3A72">
        <w:t>Проверяем</w:t>
      </w:r>
      <w:r w:rsidR="003E3A72" w:rsidRPr="00FE5129">
        <w:t xml:space="preserve"> </w:t>
      </w:r>
      <w:r w:rsidR="003E3A72">
        <w:t>не</w:t>
      </w:r>
      <w:r w:rsidR="003E3A72" w:rsidRPr="00FE5129">
        <w:t xml:space="preserve"> </w:t>
      </w:r>
      <w:r w:rsidR="003E3A72">
        <w:t>вернулся</w:t>
      </w:r>
      <w:r w:rsidR="003E3A72" w:rsidRPr="00FE5129">
        <w:t xml:space="preserve"> </w:t>
      </w:r>
      <w:r w:rsidR="003E3A72">
        <w:t>ли</w:t>
      </w:r>
      <w:r w:rsidR="003E3A72" w:rsidRPr="00FE5129">
        <w:t xml:space="preserve"> </w:t>
      </w:r>
      <w:r w:rsidR="003E3A72">
        <w:rPr>
          <w:lang w:val="en-US"/>
        </w:rPr>
        <w:t>null</w:t>
      </w:r>
    </w:p>
    <w:p w14:paraId="1221C421" w14:textId="45464D2E" w:rsidR="00FE5129" w:rsidRPr="00FE5129" w:rsidRDefault="00FE5129" w:rsidP="003E3A72">
      <w:pPr>
        <w:pStyle w:val="aff0"/>
      </w:pPr>
      <w:r>
        <w:t xml:space="preserve">        </w:t>
      </w:r>
      <w:r w:rsidRPr="006D40AD">
        <w:t>//</w:t>
      </w:r>
      <w:r>
        <w:t xml:space="preserve">Приводим информацию, полученную из БД к типу </w:t>
      </w:r>
      <w:proofErr w:type="spellStart"/>
      <w:r>
        <w:rPr>
          <w:lang w:val="en-US"/>
        </w:rPr>
        <w:t>ForestPlotDto</w:t>
      </w:r>
      <w:proofErr w:type="spellEnd"/>
      <w:r w:rsidRPr="006D40AD">
        <w:t xml:space="preserve"> </w:t>
      </w:r>
      <w:r>
        <w:t>и возвращаем список лесных участков</w:t>
      </w:r>
    </w:p>
    <w:p w14:paraId="084E41A7" w14:textId="77777777" w:rsidR="003E3A72" w:rsidRPr="003045A5" w:rsidRDefault="003E3A72" w:rsidP="003E3A72">
      <w:pPr>
        <w:pStyle w:val="aff0"/>
        <w:rPr>
          <w:lang w:val="en-US"/>
        </w:rPr>
      </w:pPr>
      <w:r w:rsidRPr="00FE5129">
        <w:t xml:space="preserve">        </w:t>
      </w:r>
      <w:r w:rsidRPr="003045A5">
        <w:rPr>
          <w:lang w:val="en-US"/>
        </w:rPr>
        <w:t xml:space="preserve">return </w:t>
      </w:r>
      <w:proofErr w:type="spellStart"/>
      <w:r w:rsidRPr="003045A5">
        <w:rPr>
          <w:lang w:val="en-US"/>
        </w:rPr>
        <w:t>forestPlots.Select</w:t>
      </w:r>
      <w:proofErr w:type="spellEnd"/>
      <w:r w:rsidRPr="003045A5">
        <w:rPr>
          <w:lang w:val="en-US"/>
        </w:rPr>
        <w:t>(</w:t>
      </w:r>
      <w:proofErr w:type="spellStart"/>
      <w:r w:rsidRPr="003045A5">
        <w:rPr>
          <w:lang w:val="en-US"/>
        </w:rPr>
        <w:t>forestPlot</w:t>
      </w:r>
      <w:proofErr w:type="spellEnd"/>
      <w:r w:rsidRPr="003045A5">
        <w:rPr>
          <w:lang w:val="en-US"/>
        </w:rPr>
        <w:t xml:space="preserve"> =&gt; new </w:t>
      </w:r>
      <w:proofErr w:type="spellStart"/>
      <w:r w:rsidRPr="003045A5">
        <w:rPr>
          <w:lang w:val="en-US"/>
        </w:rPr>
        <w:t>ForestPlotDto</w:t>
      </w:r>
      <w:proofErr w:type="spellEnd"/>
    </w:p>
    <w:p w14:paraId="3D396442" w14:textId="77777777" w:rsidR="003E3A72" w:rsidRPr="003E3A72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</w:t>
      </w:r>
      <w:r w:rsidRPr="003E3A72">
        <w:rPr>
          <w:lang w:val="en-US"/>
        </w:rPr>
        <w:t>{</w:t>
      </w:r>
    </w:p>
    <w:p w14:paraId="5DC8017B" w14:textId="77777777" w:rsidR="003E3A72" w:rsidRPr="003E3A72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        </w:t>
      </w:r>
      <w:proofErr w:type="spellStart"/>
      <w:r w:rsidRPr="003E3A72">
        <w:rPr>
          <w:lang w:val="en-US"/>
        </w:rPr>
        <w:t>PlotId</w:t>
      </w:r>
      <w:proofErr w:type="spellEnd"/>
      <w:r w:rsidRPr="003E3A72">
        <w:rPr>
          <w:lang w:val="en-US"/>
        </w:rPr>
        <w:t xml:space="preserve"> = </w:t>
      </w:r>
      <w:proofErr w:type="spellStart"/>
      <w:r w:rsidRPr="003E3A72">
        <w:rPr>
          <w:lang w:val="en-US"/>
        </w:rPr>
        <w:t>forestPlot.PlotId</w:t>
      </w:r>
      <w:proofErr w:type="spellEnd"/>
      <w:r w:rsidRPr="003E3A72">
        <w:rPr>
          <w:lang w:val="en-US"/>
        </w:rPr>
        <w:t>,</w:t>
      </w:r>
    </w:p>
    <w:p w14:paraId="5CEDACCA" w14:textId="77777777" w:rsidR="003E3A72" w:rsidRPr="003E3A72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        Responsible = $"{</w:t>
      </w:r>
      <w:proofErr w:type="spellStart"/>
      <w:proofErr w:type="gramStart"/>
      <w:r w:rsidRPr="003E3A72">
        <w:rPr>
          <w:lang w:val="en-US"/>
        </w:rPr>
        <w:t>forestPlot.User.LastName</w:t>
      </w:r>
      <w:proofErr w:type="spellEnd"/>
      <w:proofErr w:type="gramEnd"/>
      <w:r w:rsidRPr="003E3A72">
        <w:rPr>
          <w:lang w:val="en-US"/>
        </w:rPr>
        <w:t>} {</w:t>
      </w:r>
      <w:proofErr w:type="spellStart"/>
      <w:r w:rsidRPr="003E3A72">
        <w:rPr>
          <w:lang w:val="en-US"/>
        </w:rPr>
        <w:t>forestPlot.User.Name</w:t>
      </w:r>
      <w:proofErr w:type="spellEnd"/>
      <w:r w:rsidRPr="003E3A72">
        <w:rPr>
          <w:lang w:val="en-US"/>
        </w:rPr>
        <w:t>} {</w:t>
      </w:r>
      <w:proofErr w:type="spellStart"/>
      <w:r w:rsidRPr="003E3A72">
        <w:rPr>
          <w:lang w:val="en-US"/>
        </w:rPr>
        <w:t>forestPlot.User.Patronymic</w:t>
      </w:r>
      <w:proofErr w:type="spellEnd"/>
      <w:r w:rsidRPr="003E3A72">
        <w:rPr>
          <w:lang w:val="en-US"/>
        </w:rPr>
        <w:t>}".Trim(),</w:t>
      </w:r>
    </w:p>
    <w:p w14:paraId="250AAACF" w14:textId="77777777" w:rsidR="003E3A72" w:rsidRPr="003045A5" w:rsidRDefault="003E3A72" w:rsidP="003E3A72">
      <w:pPr>
        <w:pStyle w:val="aff0"/>
        <w:rPr>
          <w:lang w:val="en-US"/>
        </w:rPr>
      </w:pPr>
      <w:r w:rsidRPr="003E3A72">
        <w:rPr>
          <w:lang w:val="en-US"/>
        </w:rPr>
        <w:t xml:space="preserve">            </w:t>
      </w:r>
      <w:r w:rsidRPr="003045A5">
        <w:rPr>
          <w:lang w:val="en-US"/>
        </w:rPr>
        <w:t xml:space="preserve">Compartment = </w:t>
      </w:r>
      <w:proofErr w:type="spellStart"/>
      <w:r w:rsidRPr="003045A5">
        <w:rPr>
          <w:lang w:val="en-US"/>
        </w:rPr>
        <w:t>forestPlot.Compartment</w:t>
      </w:r>
      <w:proofErr w:type="spellEnd"/>
      <w:r w:rsidRPr="003045A5">
        <w:rPr>
          <w:lang w:val="en-US"/>
        </w:rPr>
        <w:t>,</w:t>
      </w:r>
    </w:p>
    <w:p w14:paraId="2547907B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</w:t>
      </w:r>
      <w:proofErr w:type="spellStart"/>
      <w:r w:rsidRPr="003045A5">
        <w:rPr>
          <w:lang w:val="en-US"/>
        </w:rPr>
        <w:t>Subcompartment</w:t>
      </w:r>
      <w:proofErr w:type="spellEnd"/>
      <w:r w:rsidRPr="003045A5">
        <w:rPr>
          <w:lang w:val="en-US"/>
        </w:rPr>
        <w:t xml:space="preserve"> = </w:t>
      </w:r>
      <w:proofErr w:type="spellStart"/>
      <w:r w:rsidRPr="003045A5">
        <w:rPr>
          <w:lang w:val="en-US"/>
        </w:rPr>
        <w:t>forestPlot.Subcompartment</w:t>
      </w:r>
      <w:proofErr w:type="spellEnd"/>
      <w:r w:rsidRPr="003045A5">
        <w:rPr>
          <w:lang w:val="en-US"/>
        </w:rPr>
        <w:t>,</w:t>
      </w:r>
    </w:p>
    <w:p w14:paraId="457E8AE3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</w:t>
      </w:r>
      <w:proofErr w:type="spellStart"/>
      <w:r w:rsidRPr="003045A5">
        <w:rPr>
          <w:lang w:val="en-US"/>
        </w:rPr>
        <w:t>TreesComposition</w:t>
      </w:r>
      <w:proofErr w:type="spellEnd"/>
      <w:r w:rsidRPr="003045A5">
        <w:rPr>
          <w:lang w:val="en-US"/>
        </w:rPr>
        <w:t xml:space="preserve"> = </w:t>
      </w:r>
      <w:proofErr w:type="spellStart"/>
      <w:proofErr w:type="gramStart"/>
      <w:r w:rsidRPr="003045A5">
        <w:rPr>
          <w:lang w:val="en-US"/>
        </w:rPr>
        <w:t>forestPlot.TreesNumbers.Select</w:t>
      </w:r>
      <w:proofErr w:type="spellEnd"/>
      <w:proofErr w:type="gramEnd"/>
      <w:r w:rsidRPr="003045A5">
        <w:rPr>
          <w:lang w:val="en-US"/>
        </w:rPr>
        <w:t>(</w:t>
      </w:r>
      <w:proofErr w:type="spellStart"/>
      <w:r w:rsidRPr="003045A5">
        <w:rPr>
          <w:lang w:val="en-US"/>
        </w:rPr>
        <w:t>treesNumber</w:t>
      </w:r>
      <w:proofErr w:type="spellEnd"/>
      <w:r w:rsidRPr="003045A5">
        <w:rPr>
          <w:lang w:val="en-US"/>
        </w:rPr>
        <w:t xml:space="preserve"> =&gt; new </w:t>
      </w:r>
      <w:proofErr w:type="spellStart"/>
      <w:r w:rsidRPr="003045A5">
        <w:rPr>
          <w:lang w:val="en-US"/>
        </w:rPr>
        <w:t>TreesNumberDto</w:t>
      </w:r>
      <w:proofErr w:type="spellEnd"/>
    </w:p>
    <w:p w14:paraId="22A2F5E4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{</w:t>
      </w:r>
    </w:p>
    <w:p w14:paraId="60BFF3FB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    </w:t>
      </w:r>
      <w:proofErr w:type="spellStart"/>
      <w:r w:rsidRPr="003045A5">
        <w:rPr>
          <w:lang w:val="en-US"/>
        </w:rPr>
        <w:t>TreeType</w:t>
      </w:r>
      <w:proofErr w:type="spellEnd"/>
      <w:r w:rsidRPr="003045A5">
        <w:rPr>
          <w:lang w:val="en-US"/>
        </w:rPr>
        <w:t xml:space="preserve"> = </w:t>
      </w:r>
      <w:proofErr w:type="spellStart"/>
      <w:proofErr w:type="gramStart"/>
      <w:r w:rsidRPr="003045A5">
        <w:rPr>
          <w:lang w:val="en-US"/>
        </w:rPr>
        <w:t>treesNumber.TreeType.Name</w:t>
      </w:r>
      <w:proofErr w:type="spellEnd"/>
      <w:proofErr w:type="gramEnd"/>
      <w:r w:rsidRPr="003045A5">
        <w:rPr>
          <w:lang w:val="en-US"/>
        </w:rPr>
        <w:t>,</w:t>
      </w:r>
    </w:p>
    <w:p w14:paraId="3EFFE150" w14:textId="77777777" w:rsidR="003E3A72" w:rsidRPr="003045A5" w:rsidRDefault="003E3A72" w:rsidP="003E3A72">
      <w:pPr>
        <w:pStyle w:val="aff0"/>
        <w:rPr>
          <w:lang w:val="en-US"/>
        </w:rPr>
      </w:pPr>
      <w:r w:rsidRPr="003045A5">
        <w:rPr>
          <w:lang w:val="en-US"/>
        </w:rPr>
        <w:t xml:space="preserve">                Amount = </w:t>
      </w:r>
      <w:proofErr w:type="spellStart"/>
      <w:r w:rsidRPr="003045A5">
        <w:rPr>
          <w:lang w:val="en-US"/>
        </w:rPr>
        <w:t>treesNumber.Amount</w:t>
      </w:r>
      <w:proofErr w:type="spellEnd"/>
      <w:r w:rsidRPr="003045A5">
        <w:rPr>
          <w:lang w:val="en-US"/>
        </w:rPr>
        <w:t>,</w:t>
      </w:r>
    </w:p>
    <w:p w14:paraId="7973A0F0" w14:textId="77777777" w:rsidR="003E3A72" w:rsidRPr="006D40AD" w:rsidRDefault="003E3A72" w:rsidP="003E3A72">
      <w:pPr>
        <w:pStyle w:val="aff0"/>
      </w:pPr>
      <w:r w:rsidRPr="003045A5">
        <w:rPr>
          <w:lang w:val="en-US"/>
        </w:rPr>
        <w:t xml:space="preserve">            </w:t>
      </w:r>
      <w:r w:rsidRPr="006D40AD">
        <w:t>}</w:t>
      </w:r>
      <w:proofErr w:type="gramStart"/>
      <w:r w:rsidRPr="006D40AD">
        <w:t>).</w:t>
      </w:r>
      <w:proofErr w:type="spellStart"/>
      <w:r w:rsidRPr="006D40AD">
        <w:t>ToList</w:t>
      </w:r>
      <w:proofErr w:type="spellEnd"/>
      <w:proofErr w:type="gramEnd"/>
      <w:r w:rsidRPr="006D40AD">
        <w:t>()</w:t>
      </w:r>
    </w:p>
    <w:p w14:paraId="63F20016" w14:textId="27A30C29" w:rsidR="003E3A72" w:rsidRPr="006D40AD" w:rsidRDefault="003E3A72" w:rsidP="003E3A72">
      <w:pPr>
        <w:pStyle w:val="aff0"/>
      </w:pPr>
      <w:r w:rsidRPr="006D40AD">
        <w:t xml:space="preserve">        }</w:t>
      </w:r>
      <w:proofErr w:type="gramStart"/>
      <w:r w:rsidRPr="006D40AD">
        <w:t>).</w:t>
      </w:r>
      <w:proofErr w:type="spellStart"/>
      <w:r w:rsidRPr="006D40AD">
        <w:t>ToList</w:t>
      </w:r>
      <w:proofErr w:type="spellEnd"/>
      <w:proofErr w:type="gramEnd"/>
      <w:r w:rsidR="00FE5129" w:rsidRPr="006D40AD">
        <w:t>();</w:t>
      </w:r>
    </w:p>
    <w:p w14:paraId="55FA3138" w14:textId="77777777" w:rsidR="003E3A72" w:rsidRPr="006D40AD" w:rsidRDefault="003E3A72" w:rsidP="003E3A72">
      <w:pPr>
        <w:pStyle w:val="aff0"/>
      </w:pPr>
      <w:r w:rsidRPr="006D40AD">
        <w:t xml:space="preserve">    }</w:t>
      </w:r>
    </w:p>
    <w:p w14:paraId="7A3F1A64" w14:textId="77777777" w:rsidR="003E3A72" w:rsidRPr="006D40AD" w:rsidRDefault="003E3A72" w:rsidP="003E3A72">
      <w:pPr>
        <w:pStyle w:val="aff0"/>
      </w:pPr>
      <w:r w:rsidRPr="006D40AD">
        <w:t xml:space="preserve">    </w:t>
      </w:r>
      <w:proofErr w:type="spellStart"/>
      <w:r w:rsidRPr="006D40AD">
        <w:t>catch</w:t>
      </w:r>
      <w:proofErr w:type="spellEnd"/>
      <w:r w:rsidRPr="006D40AD">
        <w:t xml:space="preserve"> (</w:t>
      </w:r>
      <w:proofErr w:type="spellStart"/>
      <w:r w:rsidRPr="006D40AD">
        <w:t>DbException</w:t>
      </w:r>
      <w:proofErr w:type="spellEnd"/>
      <w:r w:rsidRPr="006D40AD">
        <w:t>)</w:t>
      </w:r>
    </w:p>
    <w:p w14:paraId="61E4617E" w14:textId="3DA4441F" w:rsidR="003E3A72" w:rsidRDefault="003E3A72" w:rsidP="003E3A72">
      <w:pPr>
        <w:pStyle w:val="aff0"/>
      </w:pPr>
      <w:r w:rsidRPr="006D40AD">
        <w:t xml:space="preserve">    {</w:t>
      </w:r>
    </w:p>
    <w:p w14:paraId="61D622EA" w14:textId="30007B3C" w:rsidR="00FE5129" w:rsidRPr="006D40AD" w:rsidRDefault="00FE5129" w:rsidP="003E3A72">
      <w:pPr>
        <w:pStyle w:val="aff0"/>
      </w:pPr>
      <w:r>
        <w:t xml:space="preserve">        </w:t>
      </w:r>
      <w:r w:rsidRPr="003045A5">
        <w:t>//</w:t>
      </w:r>
      <w:r>
        <w:t>При исключении выбрасываем заглушку</w:t>
      </w:r>
    </w:p>
    <w:p w14:paraId="117CFFA9" w14:textId="4F42F54E" w:rsidR="003E3A72" w:rsidRPr="006D40AD" w:rsidRDefault="003E3A72" w:rsidP="003E3A72">
      <w:pPr>
        <w:pStyle w:val="aff0"/>
      </w:pPr>
      <w:r w:rsidRPr="006D40AD">
        <w:t xml:space="preserve">        </w:t>
      </w:r>
      <w:proofErr w:type="spellStart"/>
      <w:r w:rsidRPr="006D40AD">
        <w:t>throw</w:t>
      </w:r>
      <w:proofErr w:type="spellEnd"/>
      <w:r w:rsidRPr="006D40AD">
        <w:t>;</w:t>
      </w:r>
    </w:p>
    <w:p w14:paraId="0368A48E" w14:textId="030BF710" w:rsidR="003E3A72" w:rsidRPr="006D40AD" w:rsidRDefault="003E3A72" w:rsidP="003E3A72">
      <w:pPr>
        <w:pStyle w:val="aff0"/>
      </w:pPr>
      <w:r w:rsidRPr="006D40AD">
        <w:t xml:space="preserve">    } </w:t>
      </w:r>
    </w:p>
    <w:p w14:paraId="12A1516E" w14:textId="372B0110" w:rsidR="003E3A72" w:rsidRDefault="003E3A72" w:rsidP="003E3A72">
      <w:pPr>
        <w:pStyle w:val="aff0"/>
      </w:pPr>
      <w:r>
        <w:t>}</w:t>
      </w:r>
    </w:p>
    <w:p w14:paraId="07D4A08E" w14:textId="26D5F09A" w:rsidR="00FE5129" w:rsidRPr="00FE5129" w:rsidRDefault="00FE5129" w:rsidP="00FE5129">
      <w:pPr>
        <w:pStyle w:val="a3"/>
      </w:pPr>
      <w:r>
        <w:t xml:space="preserve">Для реализации получения информации об участках с сервера использован класс </w:t>
      </w:r>
      <w:proofErr w:type="spellStart"/>
      <w:r>
        <w:rPr>
          <w:lang w:val="en-US"/>
        </w:rPr>
        <w:t>HttpClient</w:t>
      </w:r>
      <w:proofErr w:type="spellEnd"/>
      <w:r w:rsidRPr="00FE5129">
        <w:t>.</w:t>
      </w:r>
      <w:r>
        <w:t xml:space="preserve"> Код метода для получения информации об участках представлен листингом 3.</w:t>
      </w:r>
    </w:p>
    <w:p w14:paraId="6B7C7623" w14:textId="40A2A340" w:rsidR="007E45D9" w:rsidRDefault="007E45D9" w:rsidP="007E45D9">
      <w:pPr>
        <w:pStyle w:val="aff2"/>
      </w:pPr>
      <w:r w:rsidRPr="007E45D9">
        <w:lastRenderedPageBreak/>
        <w:t xml:space="preserve">Листинг </w:t>
      </w:r>
      <w:r w:rsidR="00FE5129">
        <w:t>3</w:t>
      </w:r>
      <w:r w:rsidRPr="007E45D9">
        <w:t xml:space="preserve"> – Код метода для отправки GET-запроса на сервер</w:t>
      </w:r>
    </w:p>
    <w:p w14:paraId="3981368A" w14:textId="77777777" w:rsidR="00EA5DE9" w:rsidRDefault="00EA5DE9" w:rsidP="00EA5DE9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2D161291" w14:textId="6D7CE644" w:rsidR="00EA5DE9" w:rsidRDefault="00EA5DE9" w:rsidP="00EA5DE9">
      <w:pPr>
        <w:pStyle w:val="aff0"/>
      </w:pPr>
      <w:r>
        <w:t xml:space="preserve">/// Получает список </w:t>
      </w:r>
      <w:r w:rsidR="008D59E4">
        <w:t xml:space="preserve">лесных </w:t>
      </w:r>
      <w:r>
        <w:t>участков.</w:t>
      </w:r>
    </w:p>
    <w:p w14:paraId="42D32017" w14:textId="77777777" w:rsidR="00EA5DE9" w:rsidRPr="003E3A72" w:rsidRDefault="00EA5DE9" w:rsidP="00EA5DE9">
      <w:pPr>
        <w:pStyle w:val="aff0"/>
      </w:pPr>
      <w:r w:rsidRPr="003E3A72">
        <w:t>/// &lt;/</w:t>
      </w:r>
      <w:r w:rsidRPr="00EA5DE9">
        <w:rPr>
          <w:lang w:val="en-US"/>
        </w:rPr>
        <w:t>summary</w:t>
      </w:r>
      <w:r w:rsidRPr="003E3A72">
        <w:t>&gt;</w:t>
      </w:r>
    </w:p>
    <w:p w14:paraId="3882DCE9" w14:textId="77777777" w:rsidR="00EA5DE9" w:rsidRPr="00EA5DE9" w:rsidRDefault="00EA5DE9" w:rsidP="00EA5DE9">
      <w:pPr>
        <w:pStyle w:val="aff0"/>
        <w:rPr>
          <w:lang w:val="en-US"/>
        </w:rPr>
      </w:pPr>
      <w:r w:rsidRPr="003E3A72">
        <w:t>//</w:t>
      </w:r>
      <w:r w:rsidRPr="00EA5DE9">
        <w:rPr>
          <w:lang w:val="en-US"/>
        </w:rPr>
        <w:t>/ &lt;returns&gt;List&lt;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 </w:t>
      </w:r>
      <w:proofErr w:type="spellStart"/>
      <w:r>
        <w:t>информаии</w:t>
      </w:r>
      <w:proofErr w:type="spellEnd"/>
      <w:r w:rsidRPr="00EA5DE9">
        <w:rPr>
          <w:lang w:val="en-US"/>
        </w:rPr>
        <w:t xml:space="preserve"> </w:t>
      </w:r>
      <w:r>
        <w:t>об</w:t>
      </w:r>
      <w:r w:rsidRPr="00EA5DE9">
        <w:rPr>
          <w:lang w:val="en-US"/>
        </w:rPr>
        <w:t xml:space="preserve"> </w:t>
      </w:r>
      <w:proofErr w:type="gramStart"/>
      <w:r>
        <w:t>участках</w:t>
      </w:r>
      <w:r w:rsidRPr="00EA5DE9">
        <w:rPr>
          <w:lang w:val="en-US"/>
        </w:rPr>
        <w:t>.&lt;</w:t>
      </w:r>
      <w:proofErr w:type="gramEnd"/>
      <w:r w:rsidRPr="00EA5DE9">
        <w:rPr>
          <w:lang w:val="en-US"/>
        </w:rPr>
        <w:t>/returns&gt;</w:t>
      </w:r>
    </w:p>
    <w:p w14:paraId="0F61A639" w14:textId="77777777" w:rsidR="00EA5DE9" w:rsidRPr="00EA5DE9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 xml:space="preserve">public </w:t>
      </w:r>
      <w:proofErr w:type="spellStart"/>
      <w:r w:rsidRPr="00EA5DE9">
        <w:rPr>
          <w:lang w:val="en-US"/>
        </w:rPr>
        <w:t>async</w:t>
      </w:r>
      <w:proofErr w:type="spellEnd"/>
      <w:r w:rsidRPr="00EA5DE9">
        <w:rPr>
          <w:lang w:val="en-US"/>
        </w:rPr>
        <w:t xml:space="preserve"> Task&lt;List&lt;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 xml:space="preserve">&gt;&gt; </w:t>
      </w:r>
      <w:proofErr w:type="spellStart"/>
      <w:proofErr w:type="gramStart"/>
      <w:r w:rsidRPr="00EA5DE9">
        <w:rPr>
          <w:lang w:val="en-US"/>
        </w:rPr>
        <w:t>GetForestPlotsAsync</w:t>
      </w:r>
      <w:proofErr w:type="spellEnd"/>
      <w:r w:rsidRPr="00EA5DE9">
        <w:rPr>
          <w:lang w:val="en-US"/>
        </w:rPr>
        <w:t>(</w:t>
      </w:r>
      <w:proofErr w:type="gramEnd"/>
      <w:r w:rsidRPr="00EA5DE9">
        <w:rPr>
          <w:lang w:val="en-US"/>
        </w:rPr>
        <w:t>)</w:t>
      </w:r>
    </w:p>
    <w:p w14:paraId="30328870" w14:textId="7243FCB6" w:rsidR="00EA5DE9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>{</w:t>
      </w:r>
    </w:p>
    <w:p w14:paraId="3542D970" w14:textId="35F25F07" w:rsidR="00FE5129" w:rsidRPr="00FE5129" w:rsidRDefault="00FE5129" w:rsidP="00EA5DE9">
      <w:pPr>
        <w:pStyle w:val="aff0"/>
      </w:pPr>
      <w:r w:rsidRPr="00FE5129">
        <w:t xml:space="preserve">    </w:t>
      </w:r>
      <w:r w:rsidRPr="00FE5129">
        <w:t>//</w:t>
      </w:r>
      <w:r>
        <w:t>Выполняем</w:t>
      </w:r>
      <w:r w:rsidRPr="00FE5129">
        <w:t xml:space="preserve"> </w:t>
      </w:r>
      <w:r>
        <w:rPr>
          <w:lang w:val="en-US"/>
        </w:rPr>
        <w:t>GET</w:t>
      </w:r>
      <w:r w:rsidRPr="00FE5129">
        <w:t>-</w:t>
      </w:r>
      <w:r>
        <w:t>запрос</w:t>
      </w:r>
      <w:r w:rsidRPr="00FE5129">
        <w:t xml:space="preserve"> </w:t>
      </w:r>
      <w:r>
        <w:t>к</w:t>
      </w:r>
      <w:r w:rsidRPr="00FE5129">
        <w:t xml:space="preserve"> </w:t>
      </w:r>
      <w:proofErr w:type="spellStart"/>
      <w:r>
        <w:t>эндпоинту</w:t>
      </w:r>
      <w:proofErr w:type="spellEnd"/>
      <w:r w:rsidRPr="00FE5129">
        <w:t xml:space="preserve"> "</w:t>
      </w:r>
      <w:proofErr w:type="spellStart"/>
      <w:r w:rsidRPr="00EA5DE9">
        <w:rPr>
          <w:lang w:val="en-US"/>
        </w:rPr>
        <w:t>ForestPlots</w:t>
      </w:r>
      <w:proofErr w:type="spellEnd"/>
      <w:r w:rsidRPr="00FE5129">
        <w:t xml:space="preserve">", </w:t>
      </w:r>
      <w:r>
        <w:t>использую</w:t>
      </w:r>
      <w:r w:rsidRPr="00FE5129">
        <w:t xml:space="preserve"> </w:t>
      </w:r>
      <w:r>
        <w:t>уже</w:t>
      </w:r>
      <w:r w:rsidRPr="00FE5129">
        <w:t xml:space="preserve"> </w:t>
      </w:r>
      <w:r>
        <w:t>глобально</w:t>
      </w:r>
      <w:r w:rsidRPr="00FE5129">
        <w:t xml:space="preserve"> </w:t>
      </w:r>
      <w:r>
        <w:t>созданный</w:t>
      </w:r>
      <w:r w:rsidRPr="00FE5129">
        <w:t xml:space="preserve"> </w:t>
      </w:r>
      <w:r>
        <w:t>экземпляр</w:t>
      </w:r>
      <w:r w:rsidRPr="00FE5129">
        <w:t xml:space="preserve"> </w:t>
      </w:r>
      <w:proofErr w:type="spellStart"/>
      <w:r>
        <w:rPr>
          <w:lang w:val="en-US"/>
        </w:rPr>
        <w:t>HttpClient</w:t>
      </w:r>
      <w:proofErr w:type="spellEnd"/>
    </w:p>
    <w:p w14:paraId="7753A23D" w14:textId="7044A183" w:rsidR="00EA5DE9" w:rsidRDefault="00EA5DE9" w:rsidP="00EA5DE9">
      <w:pPr>
        <w:pStyle w:val="aff0"/>
        <w:rPr>
          <w:lang w:val="en-US"/>
        </w:rPr>
      </w:pPr>
      <w:r w:rsidRPr="00FE5129">
        <w:t xml:space="preserve">    </w:t>
      </w:r>
      <w:proofErr w:type="spellStart"/>
      <w:r w:rsidRPr="00EA5DE9">
        <w:rPr>
          <w:lang w:val="en-US"/>
        </w:rPr>
        <w:t>var</w:t>
      </w:r>
      <w:proofErr w:type="spellEnd"/>
      <w:r w:rsidRPr="00EA5DE9">
        <w:rPr>
          <w:lang w:val="en-US"/>
        </w:rPr>
        <w:t xml:space="preserve"> response = await </w:t>
      </w:r>
      <w:proofErr w:type="spellStart"/>
      <w:proofErr w:type="gramStart"/>
      <w:r w:rsidRPr="00EA5DE9">
        <w:rPr>
          <w:lang w:val="en-US"/>
        </w:rPr>
        <w:t>App.HttpClient.GetAsync</w:t>
      </w:r>
      <w:proofErr w:type="spellEnd"/>
      <w:proofErr w:type="gramEnd"/>
      <w:r w:rsidRPr="00EA5DE9">
        <w:rPr>
          <w:lang w:val="en-US"/>
        </w:rPr>
        <w:t>("</w:t>
      </w:r>
      <w:proofErr w:type="spellStart"/>
      <w:r w:rsidRPr="00EA5DE9">
        <w:rPr>
          <w:lang w:val="en-US"/>
        </w:rPr>
        <w:t>ForestPlots</w:t>
      </w:r>
      <w:proofErr w:type="spellEnd"/>
      <w:r w:rsidRPr="00EA5DE9">
        <w:rPr>
          <w:lang w:val="en-US"/>
        </w:rPr>
        <w:t>");</w:t>
      </w:r>
      <w:r>
        <w:rPr>
          <w:lang w:val="en-US"/>
        </w:rPr>
        <w:t xml:space="preserve"> </w:t>
      </w:r>
    </w:p>
    <w:p w14:paraId="2D414F4B" w14:textId="3667A0ED" w:rsidR="00FE5129" w:rsidRPr="00FE5129" w:rsidRDefault="00FE5129" w:rsidP="00EA5DE9">
      <w:pPr>
        <w:pStyle w:val="aff0"/>
      </w:pPr>
      <w:r>
        <w:rPr>
          <w:lang w:val="en-US"/>
        </w:rPr>
        <w:t xml:space="preserve">    </w:t>
      </w:r>
      <w:r w:rsidRPr="00EA5DE9">
        <w:t>//</w:t>
      </w:r>
      <w:r>
        <w:t>Проверяем успешное выполнение запроса</w:t>
      </w:r>
    </w:p>
    <w:p w14:paraId="5E840661" w14:textId="49651FE3" w:rsidR="00EA5DE9" w:rsidRPr="00EA5DE9" w:rsidRDefault="00EA5DE9" w:rsidP="00EA5DE9">
      <w:pPr>
        <w:pStyle w:val="aff0"/>
      </w:pPr>
      <w:r w:rsidRPr="003045A5">
        <w:t xml:space="preserve">    </w:t>
      </w:r>
      <w:r w:rsidRPr="00EA5DE9">
        <w:rPr>
          <w:lang w:val="en-US"/>
        </w:rPr>
        <w:t>if</w:t>
      </w:r>
      <w:r w:rsidRPr="00EA5DE9">
        <w:t xml:space="preserve"> (</w:t>
      </w:r>
      <w:proofErr w:type="gramStart"/>
      <w:r w:rsidRPr="00EA5DE9">
        <w:rPr>
          <w:lang w:val="en-US"/>
        </w:rPr>
        <w:t>response</w:t>
      </w:r>
      <w:r w:rsidRPr="00EA5DE9">
        <w:t>.</w:t>
      </w:r>
      <w:proofErr w:type="spellStart"/>
      <w:r w:rsidRPr="00EA5DE9">
        <w:rPr>
          <w:lang w:val="en-US"/>
        </w:rPr>
        <w:t>IsSuccessStatusCode</w:t>
      </w:r>
      <w:proofErr w:type="spellEnd"/>
      <w:proofErr w:type="gramEnd"/>
      <w:r w:rsidR="00FE5129">
        <w:t>)</w:t>
      </w:r>
    </w:p>
    <w:p w14:paraId="09F599C6" w14:textId="687238FE" w:rsidR="00EA5DE9" w:rsidRPr="00FE5129" w:rsidRDefault="00EA5DE9" w:rsidP="00EA5DE9">
      <w:pPr>
        <w:pStyle w:val="aff0"/>
      </w:pPr>
      <w:r w:rsidRPr="00EA5DE9">
        <w:t xml:space="preserve">    </w:t>
      </w:r>
      <w:r w:rsidRPr="00FE5129">
        <w:t>{</w:t>
      </w:r>
    </w:p>
    <w:p w14:paraId="010145A3" w14:textId="4AAA41C9" w:rsidR="00FE5129" w:rsidRPr="00FE5129" w:rsidRDefault="00FE5129" w:rsidP="00FE5129">
      <w:pPr>
        <w:pStyle w:val="aff0"/>
      </w:pPr>
      <w:r w:rsidRPr="00FE5129">
        <w:t xml:space="preserve">        </w:t>
      </w:r>
      <w:r w:rsidRPr="00FE5129">
        <w:t>//</w:t>
      </w:r>
      <w:r>
        <w:t>Читаем</w:t>
      </w:r>
      <w:r w:rsidRPr="00FE5129">
        <w:t xml:space="preserve"> </w:t>
      </w:r>
      <w:r>
        <w:t>информацию</w:t>
      </w:r>
      <w:r w:rsidRPr="00FE5129">
        <w:t xml:space="preserve"> </w:t>
      </w:r>
      <w:r>
        <w:t>из</w:t>
      </w:r>
      <w:r w:rsidRPr="00FE5129">
        <w:t xml:space="preserve"> </w:t>
      </w:r>
      <w:r>
        <w:rPr>
          <w:lang w:val="en-US"/>
        </w:rPr>
        <w:t>JSON</w:t>
      </w:r>
      <w:r w:rsidRPr="00FE5129">
        <w:t>-</w:t>
      </w:r>
      <w:r>
        <w:t>ответа</w:t>
      </w:r>
    </w:p>
    <w:p w14:paraId="2E18EEF0" w14:textId="660A80B6" w:rsidR="00EA5DE9" w:rsidRDefault="00EA5DE9" w:rsidP="00EA5DE9">
      <w:pPr>
        <w:pStyle w:val="aff0"/>
        <w:rPr>
          <w:lang w:val="en-US"/>
        </w:rPr>
      </w:pPr>
      <w:r w:rsidRPr="00FE5129">
        <w:t xml:space="preserve">        </w:t>
      </w:r>
      <w:proofErr w:type="spellStart"/>
      <w:r w:rsidRPr="00EA5DE9">
        <w:rPr>
          <w:lang w:val="en-US"/>
        </w:rPr>
        <w:t>var</w:t>
      </w:r>
      <w:proofErr w:type="spellEnd"/>
      <w:r w:rsidRPr="00EA5DE9">
        <w:rPr>
          <w:lang w:val="en-US"/>
        </w:rPr>
        <w:t xml:space="preserve"> </w:t>
      </w:r>
      <w:proofErr w:type="spellStart"/>
      <w:r w:rsidRPr="00EA5DE9">
        <w:rPr>
          <w:lang w:val="en-US"/>
        </w:rPr>
        <w:t>forestPlots</w:t>
      </w:r>
      <w:proofErr w:type="spellEnd"/>
      <w:r w:rsidRPr="00EA5DE9">
        <w:rPr>
          <w:lang w:val="en-US"/>
        </w:rPr>
        <w:t xml:space="preserve"> = await </w:t>
      </w:r>
      <w:proofErr w:type="spellStart"/>
      <w:proofErr w:type="gramStart"/>
      <w:r w:rsidRPr="00EA5DE9">
        <w:rPr>
          <w:lang w:val="en-US"/>
        </w:rPr>
        <w:t>response.Content.ReadFromJsonAsync</w:t>
      </w:r>
      <w:proofErr w:type="spellEnd"/>
      <w:proofErr w:type="gramEnd"/>
      <w:r w:rsidRPr="00EA5DE9">
        <w:rPr>
          <w:lang w:val="en-US"/>
        </w:rPr>
        <w:t>&lt;List&lt;</w:t>
      </w:r>
      <w:proofErr w:type="spellStart"/>
      <w:r w:rsidRPr="00EA5DE9">
        <w:rPr>
          <w:lang w:val="en-US"/>
        </w:rPr>
        <w:t>ForestPlotDto</w:t>
      </w:r>
      <w:proofErr w:type="spellEnd"/>
      <w:r w:rsidRPr="00EA5DE9">
        <w:rPr>
          <w:lang w:val="en-US"/>
        </w:rPr>
        <w:t>&gt;&gt;();</w:t>
      </w:r>
    </w:p>
    <w:p w14:paraId="3BF8AC9F" w14:textId="0FF4E7CC" w:rsidR="00FE5129" w:rsidRPr="00EA5DE9" w:rsidRDefault="00FE5129" w:rsidP="00EA5DE9">
      <w:pPr>
        <w:pStyle w:val="aff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</w:t>
      </w:r>
      <w:r>
        <w:t>Возвращаем</w:t>
      </w:r>
      <w:r w:rsidRPr="00EA5DE9">
        <w:rPr>
          <w:lang w:val="en-US"/>
        </w:rPr>
        <w:t xml:space="preserve"> </w:t>
      </w:r>
      <w:r>
        <w:t>список</w:t>
      </w:r>
      <w:r w:rsidRPr="00EA5DE9">
        <w:rPr>
          <w:lang w:val="en-US"/>
        </w:rPr>
        <w:t xml:space="preserve"> </w:t>
      </w:r>
      <w:proofErr w:type="spellStart"/>
      <w:r>
        <w:rPr>
          <w:lang w:val="en-US"/>
        </w:rPr>
        <w:t>ForestPlotDto</w:t>
      </w:r>
      <w:proofErr w:type="spellEnd"/>
    </w:p>
    <w:p w14:paraId="0D9334E6" w14:textId="6BA2E7BF" w:rsidR="00EA5DE9" w:rsidRPr="00EA5DE9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 xml:space="preserve">        return </w:t>
      </w:r>
      <w:proofErr w:type="spellStart"/>
      <w:r w:rsidRPr="00EA5DE9">
        <w:rPr>
          <w:lang w:val="en-US"/>
        </w:rPr>
        <w:t>forestPlots</w:t>
      </w:r>
      <w:proofErr w:type="spellEnd"/>
      <w:r w:rsidRPr="00EA5DE9">
        <w:rPr>
          <w:lang w:val="en-US"/>
        </w:rPr>
        <w:t>;</w:t>
      </w:r>
    </w:p>
    <w:p w14:paraId="63610883" w14:textId="77777777" w:rsidR="00EA5DE9" w:rsidRPr="00EA5DE9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 xml:space="preserve">    }</w:t>
      </w:r>
    </w:p>
    <w:p w14:paraId="1C9062D5" w14:textId="6526F148" w:rsidR="00EA5DE9" w:rsidRPr="00EA5DE9" w:rsidRDefault="00FE5129" w:rsidP="00EA5DE9">
      <w:pPr>
        <w:pStyle w:val="aff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</w:t>
      </w:r>
      <w:r>
        <w:t>Иначе</w:t>
      </w:r>
      <w:r w:rsidRPr="003045A5">
        <w:rPr>
          <w:lang w:val="en-US"/>
        </w:rPr>
        <w:t xml:space="preserve"> </w:t>
      </w:r>
      <w:r>
        <w:t>возвращаем</w:t>
      </w:r>
      <w:r w:rsidRPr="003045A5">
        <w:rPr>
          <w:lang w:val="en-US"/>
        </w:rPr>
        <w:t xml:space="preserve"> </w:t>
      </w:r>
      <w:r>
        <w:rPr>
          <w:lang w:val="en-US"/>
        </w:rPr>
        <w:t>null</w:t>
      </w:r>
    </w:p>
    <w:p w14:paraId="6A2C45AA" w14:textId="776B68FD" w:rsidR="00EA5DE9" w:rsidRPr="003045A5" w:rsidRDefault="00EA5DE9" w:rsidP="00EA5DE9">
      <w:pPr>
        <w:pStyle w:val="aff0"/>
        <w:rPr>
          <w:lang w:val="en-US"/>
        </w:rPr>
      </w:pPr>
      <w:r w:rsidRPr="00EA5DE9">
        <w:rPr>
          <w:lang w:val="en-US"/>
        </w:rPr>
        <w:t xml:space="preserve">    return null</w:t>
      </w:r>
      <w:r w:rsidR="00FE5129">
        <w:rPr>
          <w:lang w:val="en-US"/>
        </w:rPr>
        <w:t>;</w:t>
      </w:r>
    </w:p>
    <w:p w14:paraId="463D59D9" w14:textId="49224CCD" w:rsidR="007E45D9" w:rsidRPr="003045A5" w:rsidRDefault="00EA5DE9" w:rsidP="00EA5DE9">
      <w:pPr>
        <w:pStyle w:val="aff0"/>
        <w:rPr>
          <w:lang w:val="en-US"/>
        </w:rPr>
      </w:pPr>
      <w:r w:rsidRPr="003045A5">
        <w:rPr>
          <w:lang w:val="en-US"/>
        </w:rPr>
        <w:t>}</w:t>
      </w:r>
    </w:p>
    <w:p w14:paraId="13769157" w14:textId="06165DCA" w:rsidR="00376D3A" w:rsidRDefault="00376D3A" w:rsidP="00376D3A">
      <w:pPr>
        <w:pStyle w:val="2"/>
      </w:pPr>
      <w:r>
        <w:t>Реализация интерфейса пользователя</w:t>
      </w:r>
    </w:p>
    <w:p w14:paraId="0E25EC42" w14:textId="7831E3C7" w:rsidR="006D40AD" w:rsidRDefault="006D40AD" w:rsidP="003A3DBE">
      <w:pPr>
        <w:spacing w:line="360" w:lineRule="auto"/>
        <w:ind w:firstLine="709"/>
      </w:pPr>
      <w:r w:rsidRPr="00FE5129">
        <w:t xml:space="preserve">Интерфейс разработан с использованием </w:t>
      </w:r>
      <w:proofErr w:type="spellStart"/>
      <w:r w:rsidR="00FE5129" w:rsidRPr="00FE5129">
        <w:t>фреймворка</w:t>
      </w:r>
      <w:proofErr w:type="spellEnd"/>
      <w:r w:rsidR="00FE5129" w:rsidRPr="00FE5129">
        <w:t xml:space="preserve"> </w:t>
      </w:r>
      <w:r w:rsidR="00FE5129">
        <w:rPr>
          <w:lang w:val="en-US"/>
        </w:rPr>
        <w:t>WPF</w:t>
      </w:r>
      <w:r w:rsidR="00FE5129">
        <w:t>, при использовании которого реализована постраничная навигация</w:t>
      </w:r>
      <w:r>
        <w:t xml:space="preserve">, что позволяет пользователю легко </w:t>
      </w:r>
      <w:r w:rsidR="003045A5">
        <w:t>перемещаться</w:t>
      </w:r>
      <w:r>
        <w:t xml:space="preserve"> меду различными разделами приложения. В приложении разработаны различные элементы управления, стили, которые упрощают работу и делают интерфейс более интуитивно понятным. Навигация в приложении реализована с помощью элемента </w:t>
      </w:r>
      <w:r>
        <w:rPr>
          <w:lang w:val="en-US"/>
        </w:rPr>
        <w:t>Frame</w:t>
      </w:r>
      <w:r>
        <w:t xml:space="preserve">, который управляет элементами </w:t>
      </w:r>
      <w:r>
        <w:rPr>
          <w:lang w:val="en-US"/>
        </w:rPr>
        <w:t>Page</w:t>
      </w:r>
      <w:r>
        <w:t>, представляющи</w:t>
      </w:r>
      <w:r w:rsidR="003045A5">
        <w:t>ми</w:t>
      </w:r>
      <w:r>
        <w:t xml:space="preserve"> страницы в приложении.</w:t>
      </w:r>
    </w:p>
    <w:p w14:paraId="771C2C1B" w14:textId="583A2316" w:rsidR="00E54260" w:rsidRPr="00E54260" w:rsidRDefault="00AA2C2D" w:rsidP="00E54260">
      <w:pPr>
        <w:pStyle w:val="a3"/>
        <w:rPr>
          <w:lang w:val="en-US"/>
        </w:rPr>
      </w:pPr>
      <w:r>
        <w:t>Для отображения</w:t>
      </w:r>
      <w:r w:rsidR="008C5B81">
        <w:t xml:space="preserve"> кнопок создания пользователя и кнопки перехода на страницу экспорта разработан </w:t>
      </w:r>
      <w:proofErr w:type="spellStart"/>
      <w:r w:rsidR="008C5B81">
        <w:rPr>
          <w:lang w:val="en-US"/>
        </w:rPr>
        <w:t>PopUp</w:t>
      </w:r>
      <w:proofErr w:type="spellEnd"/>
      <w:r>
        <w:t xml:space="preserve">, код </w:t>
      </w:r>
      <w:r w:rsidR="003045A5">
        <w:t xml:space="preserve">верстки </w:t>
      </w:r>
      <w:r>
        <w:t>которой представлен листингом 4.</w:t>
      </w:r>
    </w:p>
    <w:p w14:paraId="0273A66B" w14:textId="733FC68A" w:rsidR="00AA2C2D" w:rsidRPr="00E54260" w:rsidRDefault="00AA2C2D" w:rsidP="00BB32BB">
      <w:pPr>
        <w:pStyle w:val="aff2"/>
      </w:pPr>
      <w:r>
        <w:t>Листинг</w:t>
      </w:r>
      <w:r w:rsidRPr="00E54260">
        <w:t xml:space="preserve"> 4 – </w:t>
      </w:r>
      <w:r>
        <w:t>Код</w:t>
      </w:r>
      <w:r w:rsidRPr="00E54260">
        <w:t xml:space="preserve"> </w:t>
      </w:r>
      <w:r w:rsidR="003045A5">
        <w:t>верстки</w:t>
      </w:r>
      <w:r w:rsidR="003045A5" w:rsidRPr="00E54260">
        <w:t xml:space="preserve"> </w:t>
      </w:r>
      <w:r>
        <w:t>страницы</w:t>
      </w:r>
      <w:r w:rsidRPr="00E54260">
        <w:t xml:space="preserve"> </w:t>
      </w:r>
      <w:proofErr w:type="spellStart"/>
      <w:r>
        <w:rPr>
          <w:lang w:val="en-US"/>
        </w:rPr>
        <w:t>MainPage</w:t>
      </w:r>
      <w:proofErr w:type="spellEnd"/>
    </w:p>
    <w:p w14:paraId="26651587" w14:textId="1356D6C0" w:rsidR="00E54260" w:rsidRPr="00E54260" w:rsidRDefault="00E54260" w:rsidP="00BB32BB">
      <w:pPr>
        <w:pStyle w:val="aff0"/>
      </w:pPr>
      <w:proofErr w:type="gramStart"/>
      <w:r w:rsidRPr="00E54260">
        <w:lastRenderedPageBreak/>
        <w:t>&lt;!</w:t>
      </w:r>
      <w:r>
        <w:t>--</w:t>
      </w:r>
      <w:proofErr w:type="gramEnd"/>
      <w:r>
        <w:t xml:space="preserve">Помещаем все в один контейнер </w:t>
      </w:r>
      <w:proofErr w:type="spellStart"/>
      <w:r>
        <w:rPr>
          <w:lang w:val="en-US"/>
        </w:rPr>
        <w:t>StackPanel</w:t>
      </w:r>
      <w:proofErr w:type="spellEnd"/>
      <w:r w:rsidRPr="00E54260">
        <w:t>--&gt;</w:t>
      </w:r>
    </w:p>
    <w:p w14:paraId="2DDD9289" w14:textId="0B08FC1F" w:rsid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>&lt;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 xml:space="preserve"> Orientat</w:t>
      </w:r>
      <w:r>
        <w:rPr>
          <w:lang w:val="en-US"/>
        </w:rPr>
        <w:t xml:space="preserve">ion = "Horizontal" </w:t>
      </w:r>
      <w:proofErr w:type="spellStart"/>
      <w:r w:rsidRPr="00BB32BB">
        <w:rPr>
          <w:lang w:val="en-US"/>
        </w:rPr>
        <w:t>HorizontalAlignment</w:t>
      </w:r>
      <w:proofErr w:type="spellEnd"/>
      <w:r w:rsidRPr="00BB32BB">
        <w:rPr>
          <w:lang w:val="en-US"/>
        </w:rPr>
        <w:t>="Right"&gt;</w:t>
      </w:r>
    </w:p>
    <w:p w14:paraId="72BCDC58" w14:textId="5430F4C2" w:rsidR="00E54260" w:rsidRPr="00E54260" w:rsidRDefault="00E54260" w:rsidP="00BB32BB">
      <w:pPr>
        <w:pStyle w:val="aff0"/>
      </w:pPr>
      <w:r>
        <w:t xml:space="preserve">    </w:t>
      </w:r>
      <w:proofErr w:type="gramStart"/>
      <w:r w:rsidRPr="00E54260">
        <w:t>&lt;!</w:t>
      </w:r>
      <w:r>
        <w:t>--</w:t>
      </w:r>
      <w:proofErr w:type="gramEnd"/>
      <w:r>
        <w:rPr>
          <w:lang w:val="en-US"/>
        </w:rPr>
        <w:t>Label</w:t>
      </w:r>
      <w:r>
        <w:t xml:space="preserve"> для отображения ФИО пользователя</w:t>
      </w:r>
      <w:r w:rsidRPr="00E54260">
        <w:t>--&gt;</w:t>
      </w:r>
    </w:p>
    <w:p w14:paraId="284B6FE2" w14:textId="6FF6481F" w:rsidR="00BB32BB" w:rsidRDefault="00BB32BB" w:rsidP="00BB32BB">
      <w:pPr>
        <w:pStyle w:val="aff0"/>
        <w:rPr>
          <w:lang w:val="en-US"/>
        </w:rPr>
      </w:pPr>
      <w:r w:rsidRPr="00E54260">
        <w:t xml:space="preserve">    </w:t>
      </w:r>
      <w:r w:rsidRPr="00BB32BB">
        <w:rPr>
          <w:lang w:val="en-US"/>
        </w:rPr>
        <w:t>&lt;Label Content = "{Binding Source</w:t>
      </w:r>
      <w:proofErr w:type="gramStart"/>
      <w:r w:rsidRPr="00BB32BB">
        <w:rPr>
          <w:lang w:val="en-US"/>
        </w:rPr>
        <w:t>={</w:t>
      </w:r>
      <w:proofErr w:type="spellStart"/>
      <w:proofErr w:type="gramEnd"/>
      <w:r w:rsidRPr="00BB32BB">
        <w:rPr>
          <w:lang w:val="en-US"/>
        </w:rPr>
        <w:t>x:Static</w:t>
      </w:r>
      <w:proofErr w:type="spellEnd"/>
      <w:r w:rsidRPr="00BB32BB">
        <w:rPr>
          <w:lang w:val="en-US"/>
        </w:rPr>
        <w:t xml:space="preserve"> </w:t>
      </w:r>
      <w:proofErr w:type="spellStart"/>
      <w:r w:rsidRPr="00BB32BB">
        <w:rPr>
          <w:lang w:val="en-US"/>
        </w:rPr>
        <w:t>Application.Current</w:t>
      </w:r>
      <w:proofErr w:type="spellEnd"/>
      <w:r w:rsidRPr="00BB32BB">
        <w:rPr>
          <w:lang w:val="en-US"/>
        </w:rPr>
        <w:t xml:space="preserve">}, Path= </w:t>
      </w:r>
      <w:proofErr w:type="spellStart"/>
      <w:r w:rsidRPr="00BB32BB">
        <w:rPr>
          <w:lang w:val="en-US"/>
        </w:rPr>
        <w:t>UserFullName</w:t>
      </w:r>
      <w:proofErr w:type="spellEnd"/>
      <w:r w:rsidRPr="00BB32BB">
        <w:rPr>
          <w:lang w:val="en-US"/>
        </w:rPr>
        <w:t xml:space="preserve">}" </w:t>
      </w:r>
      <w:proofErr w:type="spellStart"/>
      <w:r w:rsidRPr="00BB32BB">
        <w:rPr>
          <w:lang w:val="en-US"/>
        </w:rPr>
        <w:t>VerticalAlignment</w:t>
      </w:r>
      <w:proofErr w:type="spellEnd"/>
      <w:r w:rsidRPr="00BB32BB">
        <w:rPr>
          <w:lang w:val="en-US"/>
        </w:rPr>
        <w:t>="Center"/&gt;</w:t>
      </w:r>
    </w:p>
    <w:p w14:paraId="5639AF01" w14:textId="5C715B19" w:rsidR="00E54260" w:rsidRPr="00E54260" w:rsidRDefault="00E54260" w:rsidP="00BB32BB">
      <w:pPr>
        <w:pStyle w:val="aff0"/>
        <w:rPr>
          <w:lang w:val="en-US"/>
        </w:rPr>
      </w:pPr>
      <w:r w:rsidRPr="00E54260">
        <w:rPr>
          <w:lang w:val="en-US"/>
        </w:rPr>
        <w:t xml:space="preserve">    </w:t>
      </w:r>
      <w:proofErr w:type="gramStart"/>
      <w:r w:rsidRPr="00E54260">
        <w:rPr>
          <w:lang w:val="en-US"/>
        </w:rPr>
        <w:t>&lt;!</w:t>
      </w:r>
      <w:r w:rsidRPr="00E54260">
        <w:rPr>
          <w:lang w:val="en-US"/>
        </w:rPr>
        <w:t>-</w:t>
      </w:r>
      <w:r>
        <w:t>-</w:t>
      </w:r>
      <w:proofErr w:type="gramEnd"/>
      <w:r>
        <w:t>Кнопка</w:t>
      </w:r>
      <w:r w:rsidRPr="00E54260">
        <w:rPr>
          <w:lang w:val="en-US"/>
        </w:rPr>
        <w:t xml:space="preserve"> </w:t>
      </w:r>
      <w:r>
        <w:t>для</w:t>
      </w:r>
      <w:r w:rsidRPr="00E54260">
        <w:rPr>
          <w:lang w:val="en-US"/>
        </w:rPr>
        <w:t xml:space="preserve"> </w:t>
      </w:r>
      <w:r>
        <w:t>вызова</w:t>
      </w:r>
      <w:r w:rsidRPr="00E54260">
        <w:rPr>
          <w:lang w:val="en-US"/>
        </w:rPr>
        <w:t xml:space="preserve"> </w:t>
      </w:r>
      <w:proofErr w:type="spellStart"/>
      <w:r>
        <w:rPr>
          <w:lang w:val="en-US"/>
        </w:rPr>
        <w:t>PopUp</w:t>
      </w:r>
      <w:proofErr w:type="spellEnd"/>
      <w:r w:rsidRPr="00E54260">
        <w:rPr>
          <w:lang w:val="en-US"/>
        </w:rPr>
        <w:t>--&gt;</w:t>
      </w:r>
    </w:p>
    <w:p w14:paraId="710FE9F8" w14:textId="451D7D60" w:rsidR="00BB32BB" w:rsidRDefault="00BB32BB" w:rsidP="00BB32BB">
      <w:pPr>
        <w:pStyle w:val="aff0"/>
        <w:rPr>
          <w:lang w:val="en-US"/>
        </w:rPr>
      </w:pPr>
      <w:r w:rsidRPr="00E54260">
        <w:rPr>
          <w:lang w:val="en-US"/>
        </w:rPr>
        <w:t xml:space="preserve">    </w:t>
      </w:r>
      <w:r w:rsidRPr="00BB32BB">
        <w:rPr>
          <w:lang w:val="en-US"/>
        </w:rPr>
        <w:t>&lt;</w:t>
      </w:r>
      <w:proofErr w:type="spellStart"/>
      <w:r w:rsidRPr="00BB32BB">
        <w:rPr>
          <w:lang w:val="en-US"/>
        </w:rPr>
        <w:t>ToggleButton</w:t>
      </w:r>
      <w:proofErr w:type="spellEnd"/>
      <w:r w:rsidRPr="00BB32BB">
        <w:rPr>
          <w:lang w:val="en-US"/>
        </w:rPr>
        <w:t xml:space="preserve"> </w:t>
      </w:r>
      <w:proofErr w:type="gramStart"/>
      <w:r w:rsidRPr="00BB32BB">
        <w:rPr>
          <w:lang w:val="en-US"/>
        </w:rPr>
        <w:t>x:Name</w:t>
      </w:r>
      <w:proofErr w:type="gramEnd"/>
      <w:r w:rsidRPr="00BB32BB">
        <w:rPr>
          <w:lang w:val="en-US"/>
        </w:rPr>
        <w:t>="UserProfilButton" Background="#2E8B57" Margin="5 0 17 0" Height="50" Width="50"&gt;</w:t>
      </w:r>
    </w:p>
    <w:p w14:paraId="175F99BA" w14:textId="2FCB212F" w:rsidR="00E54260" w:rsidRPr="00E54260" w:rsidRDefault="00E54260" w:rsidP="00BB32BB">
      <w:pPr>
        <w:pStyle w:val="aff0"/>
      </w:pPr>
      <w:r>
        <w:t xml:space="preserve">        </w:t>
      </w:r>
      <w:r w:rsidRPr="00E54260">
        <w:t>&lt;!</w:t>
      </w:r>
      <w:r>
        <w:t>--</w:t>
      </w:r>
      <w:bookmarkStart w:id="0" w:name="_GoBack"/>
      <w:bookmarkEnd w:id="0"/>
      <w:r>
        <w:t>Иконка на кнопке</w:t>
      </w:r>
      <w:r w:rsidRPr="00E54260">
        <w:t>--&gt;</w:t>
      </w:r>
    </w:p>
    <w:p w14:paraId="0A8FCA21" w14:textId="77777777" w:rsidR="00BB32BB" w:rsidRPr="00BB32BB" w:rsidRDefault="00BB32BB" w:rsidP="00BB32BB">
      <w:pPr>
        <w:pStyle w:val="aff0"/>
        <w:rPr>
          <w:lang w:val="en-US"/>
        </w:rPr>
      </w:pPr>
      <w:r w:rsidRPr="00E54260">
        <w:t xml:space="preserve">        </w:t>
      </w:r>
      <w:r w:rsidRPr="00BB32BB">
        <w:rPr>
          <w:lang w:val="en-US"/>
        </w:rPr>
        <w:t>&lt;Image Source = "/Icons/person_icon.png" /&gt;</w:t>
      </w:r>
    </w:p>
    <w:p w14:paraId="3988A0D5" w14:textId="6F9385D3" w:rsidR="00BB32BB" w:rsidRPr="00BB32BB" w:rsidRDefault="00BB32BB" w:rsidP="00BB32BB">
      <w:pPr>
        <w:pStyle w:val="aff0"/>
        <w:rPr>
          <w:lang w:val="en-US"/>
        </w:rPr>
      </w:pPr>
      <w:r>
        <w:rPr>
          <w:lang w:val="en-US"/>
        </w:rPr>
        <w:t xml:space="preserve">    &lt;/ </w:t>
      </w:r>
      <w:proofErr w:type="spellStart"/>
      <w:r>
        <w:rPr>
          <w:lang w:val="en-US"/>
        </w:rPr>
        <w:t>ToggleButton</w:t>
      </w:r>
      <w:proofErr w:type="spellEnd"/>
      <w:r>
        <w:rPr>
          <w:lang w:val="en-US"/>
        </w:rPr>
        <w:t xml:space="preserve"> &gt;</w:t>
      </w:r>
    </w:p>
    <w:p w14:paraId="498EDDE0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&lt; Popup </w:t>
      </w:r>
      <w:proofErr w:type="spellStart"/>
      <w:r w:rsidRPr="00BB32BB">
        <w:rPr>
          <w:lang w:val="en-US"/>
        </w:rPr>
        <w:t>IsOpen</w:t>
      </w:r>
      <w:proofErr w:type="spellEnd"/>
      <w:r w:rsidRPr="00BB32BB">
        <w:rPr>
          <w:lang w:val="en-US"/>
        </w:rPr>
        <w:t xml:space="preserve">="{Binding </w:t>
      </w:r>
      <w:proofErr w:type="spellStart"/>
      <w:r w:rsidRPr="00BB32BB">
        <w:rPr>
          <w:lang w:val="en-US"/>
        </w:rPr>
        <w:t>IsChecked</w:t>
      </w:r>
      <w:proofErr w:type="spellEnd"/>
      <w:r w:rsidRPr="00BB32BB">
        <w:rPr>
          <w:lang w:val="en-US"/>
        </w:rPr>
        <w:t xml:space="preserve">, </w:t>
      </w:r>
      <w:proofErr w:type="spellStart"/>
      <w:r w:rsidRPr="00BB32BB">
        <w:rPr>
          <w:lang w:val="en-US"/>
        </w:rPr>
        <w:t>ElementName</w:t>
      </w:r>
      <w:proofErr w:type="spellEnd"/>
      <w:r w:rsidRPr="00BB32BB">
        <w:rPr>
          <w:lang w:val="en-US"/>
        </w:rPr>
        <w:t>=</w:t>
      </w:r>
      <w:proofErr w:type="spellStart"/>
      <w:r w:rsidRPr="00BB32BB">
        <w:rPr>
          <w:lang w:val="en-US"/>
        </w:rPr>
        <w:t>UserProfilButton</w:t>
      </w:r>
      <w:proofErr w:type="spellEnd"/>
      <w:r w:rsidRPr="00BB32BB">
        <w:rPr>
          <w:lang w:val="en-US"/>
        </w:rPr>
        <w:t>}"</w:t>
      </w:r>
    </w:p>
    <w:p w14:paraId="08E2B3B1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PlacementTarget</w:t>
      </w:r>
      <w:proofErr w:type="spellEnd"/>
      <w:r w:rsidRPr="00BB32BB">
        <w:rPr>
          <w:lang w:val="en-US"/>
        </w:rPr>
        <w:t xml:space="preserve">="{Binding </w:t>
      </w:r>
      <w:proofErr w:type="spellStart"/>
      <w:r w:rsidRPr="00BB32BB">
        <w:rPr>
          <w:lang w:val="en-US"/>
        </w:rPr>
        <w:t>ElementName</w:t>
      </w:r>
      <w:proofErr w:type="spellEnd"/>
      <w:r w:rsidRPr="00BB32BB">
        <w:rPr>
          <w:lang w:val="en-US"/>
        </w:rPr>
        <w:t>=</w:t>
      </w:r>
      <w:proofErr w:type="spellStart"/>
      <w:r w:rsidRPr="00BB32BB">
        <w:rPr>
          <w:lang w:val="en-US"/>
        </w:rPr>
        <w:t>UserProfilButton</w:t>
      </w:r>
      <w:proofErr w:type="spellEnd"/>
      <w:r w:rsidRPr="00BB32BB">
        <w:rPr>
          <w:lang w:val="en-US"/>
        </w:rPr>
        <w:t>}"</w:t>
      </w:r>
    </w:p>
    <w:p w14:paraId="7C14548E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Placement="Bottom"</w:t>
      </w:r>
    </w:p>
    <w:p w14:paraId="32FCC1D3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StaysOpen</w:t>
      </w:r>
      <w:proofErr w:type="spellEnd"/>
      <w:r w:rsidRPr="00BB32BB">
        <w:rPr>
          <w:lang w:val="en-US"/>
        </w:rPr>
        <w:t>="False"</w:t>
      </w:r>
    </w:p>
    <w:p w14:paraId="25A48768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HorizontalOffset</w:t>
      </w:r>
      <w:proofErr w:type="spellEnd"/>
      <w:r w:rsidRPr="00BB32BB">
        <w:rPr>
          <w:lang w:val="en-US"/>
        </w:rPr>
        <w:t>="-82"</w:t>
      </w:r>
    </w:p>
    <w:p w14:paraId="33EB6CC2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spellStart"/>
      <w:r w:rsidRPr="00BB32BB">
        <w:rPr>
          <w:lang w:val="en-US"/>
        </w:rPr>
        <w:t>VerticalOffset</w:t>
      </w:r>
      <w:proofErr w:type="spellEnd"/>
      <w:r w:rsidRPr="00BB32BB">
        <w:rPr>
          <w:lang w:val="en-US"/>
        </w:rPr>
        <w:t>="1"</w:t>
      </w:r>
    </w:p>
    <w:p w14:paraId="69B82F5B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</w:t>
      </w:r>
      <w:proofErr w:type="gramStart"/>
      <w:r w:rsidRPr="00BB32BB">
        <w:rPr>
          <w:lang w:val="en-US"/>
        </w:rPr>
        <w:t>x:Name</w:t>
      </w:r>
      <w:proofErr w:type="gramEnd"/>
      <w:r w:rsidRPr="00BB32BB">
        <w:rPr>
          <w:lang w:val="en-US"/>
        </w:rPr>
        <w:t>="UserPopUp"&gt;</w:t>
      </w:r>
    </w:p>
    <w:p w14:paraId="59FDB0F1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&lt;Border Background = "#F5F5F5" </w:t>
      </w:r>
      <w:proofErr w:type="spellStart"/>
      <w:r w:rsidRPr="00BB32BB">
        <w:rPr>
          <w:lang w:val="en-US"/>
        </w:rPr>
        <w:t>BorderBrush</w:t>
      </w:r>
      <w:proofErr w:type="spellEnd"/>
      <w:r w:rsidRPr="00BB32BB">
        <w:rPr>
          <w:lang w:val="en-US"/>
        </w:rPr>
        <w:t xml:space="preserve">="Black" </w:t>
      </w:r>
      <w:proofErr w:type="spellStart"/>
      <w:r w:rsidRPr="00BB32BB">
        <w:rPr>
          <w:lang w:val="en-US"/>
        </w:rPr>
        <w:t>BorderThickness</w:t>
      </w:r>
      <w:proofErr w:type="spellEnd"/>
      <w:r w:rsidRPr="00BB32BB">
        <w:rPr>
          <w:lang w:val="en-US"/>
        </w:rPr>
        <w:t xml:space="preserve">="1" </w:t>
      </w:r>
      <w:proofErr w:type="spellStart"/>
      <w:r w:rsidRPr="00BB32BB">
        <w:rPr>
          <w:lang w:val="en-US"/>
        </w:rPr>
        <w:t>CornerRadius</w:t>
      </w:r>
      <w:proofErr w:type="spellEnd"/>
      <w:r w:rsidRPr="00BB32BB">
        <w:rPr>
          <w:lang w:val="en-US"/>
        </w:rPr>
        <w:t>="2"&gt;</w:t>
      </w:r>
    </w:p>
    <w:p w14:paraId="7479E331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&lt;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>&gt;</w:t>
      </w:r>
    </w:p>
    <w:p w14:paraId="030DC03F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&lt;Button </w:t>
      </w:r>
      <w:proofErr w:type="gramStart"/>
      <w:r w:rsidRPr="00BB32BB">
        <w:rPr>
          <w:lang w:val="en-US"/>
        </w:rPr>
        <w:t>x:Name</w:t>
      </w:r>
      <w:proofErr w:type="gramEnd"/>
      <w:r w:rsidRPr="00BB32BB">
        <w:rPr>
          <w:lang w:val="en-US"/>
        </w:rPr>
        <w:t>="ReportButton" Content="</w:t>
      </w:r>
      <w:proofErr w:type="spellStart"/>
      <w:r w:rsidRPr="00BB32BB">
        <w:rPr>
          <w:lang w:val="en-US"/>
        </w:rPr>
        <w:t>Экспорт</w:t>
      </w:r>
      <w:proofErr w:type="spellEnd"/>
      <w:r w:rsidRPr="00BB32BB">
        <w:rPr>
          <w:lang w:val="en-US"/>
        </w:rPr>
        <w:t>" Width="120" Visibility="Collapsed" Click="</w:t>
      </w:r>
      <w:proofErr w:type="spellStart"/>
      <w:r w:rsidRPr="00BB32BB">
        <w:rPr>
          <w:lang w:val="en-US"/>
        </w:rPr>
        <w:t>ReportButton_Click</w:t>
      </w:r>
      <w:proofErr w:type="spellEnd"/>
      <w:r w:rsidRPr="00BB32BB">
        <w:rPr>
          <w:lang w:val="en-US"/>
        </w:rPr>
        <w:t>"/&gt;</w:t>
      </w:r>
    </w:p>
    <w:p w14:paraId="4194E4AA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&lt;Button </w:t>
      </w:r>
      <w:proofErr w:type="gramStart"/>
      <w:r w:rsidRPr="00BB32BB">
        <w:rPr>
          <w:lang w:val="en-US"/>
        </w:rPr>
        <w:t>x:Name</w:t>
      </w:r>
      <w:proofErr w:type="gramEnd"/>
      <w:r w:rsidRPr="00BB32BB">
        <w:rPr>
          <w:lang w:val="en-US"/>
        </w:rPr>
        <w:t>="UserButton" Content="</w:t>
      </w:r>
      <w:proofErr w:type="spellStart"/>
      <w:r w:rsidRPr="00BB32BB">
        <w:rPr>
          <w:lang w:val="en-US"/>
        </w:rPr>
        <w:t>Пользователи</w:t>
      </w:r>
      <w:proofErr w:type="spellEnd"/>
      <w:r w:rsidRPr="00BB32BB">
        <w:rPr>
          <w:lang w:val="en-US"/>
        </w:rPr>
        <w:t>" Width="120" Visibility="Collapsed" Click="</w:t>
      </w:r>
      <w:proofErr w:type="spellStart"/>
      <w:r w:rsidRPr="00BB32BB">
        <w:rPr>
          <w:lang w:val="en-US"/>
        </w:rPr>
        <w:t>UserButton_Click</w:t>
      </w:r>
      <w:proofErr w:type="spellEnd"/>
      <w:r w:rsidRPr="00BB32BB">
        <w:rPr>
          <w:lang w:val="en-US"/>
        </w:rPr>
        <w:t>"/&gt;</w:t>
      </w:r>
    </w:p>
    <w:p w14:paraId="081514F2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&lt;Separator </w:t>
      </w:r>
      <w:proofErr w:type="gramStart"/>
      <w:r w:rsidRPr="00BB32BB">
        <w:rPr>
          <w:lang w:val="en-US"/>
        </w:rPr>
        <w:t>x:Name</w:t>
      </w:r>
      <w:proofErr w:type="gramEnd"/>
      <w:r w:rsidRPr="00BB32BB">
        <w:rPr>
          <w:lang w:val="en-US"/>
        </w:rPr>
        <w:t>="PopUpSeparator" Visibility="Collapsed" Margin="0 5"/&gt;</w:t>
      </w:r>
    </w:p>
    <w:p w14:paraId="2BD14176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    &lt;Button Content = "</w:t>
      </w:r>
      <w:proofErr w:type="spellStart"/>
      <w:r w:rsidRPr="00BB32BB">
        <w:rPr>
          <w:lang w:val="en-US"/>
        </w:rPr>
        <w:t>Выйти</w:t>
      </w:r>
      <w:proofErr w:type="spellEnd"/>
      <w:r w:rsidRPr="00BB32BB">
        <w:rPr>
          <w:lang w:val="en-US"/>
        </w:rPr>
        <w:t>" Width="120"/&gt;</w:t>
      </w:r>
    </w:p>
    <w:p w14:paraId="15C91287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    &lt;/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>&gt;</w:t>
      </w:r>
    </w:p>
    <w:p w14:paraId="5DD88388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    &lt;/Border&gt;</w:t>
      </w:r>
    </w:p>
    <w:p w14:paraId="563AE4FA" w14:textId="77777777" w:rsidR="00BB32BB" w:rsidRP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 xml:space="preserve">    &lt;/Popup&gt;</w:t>
      </w:r>
    </w:p>
    <w:p w14:paraId="2559D474" w14:textId="1CAFEFB9" w:rsidR="00BB32BB" w:rsidRDefault="00BB32BB" w:rsidP="00BB32BB">
      <w:pPr>
        <w:pStyle w:val="aff0"/>
        <w:rPr>
          <w:lang w:val="en-US"/>
        </w:rPr>
      </w:pPr>
      <w:r w:rsidRPr="00BB32BB">
        <w:rPr>
          <w:lang w:val="en-US"/>
        </w:rPr>
        <w:t>&lt;/</w:t>
      </w:r>
      <w:proofErr w:type="spellStart"/>
      <w:r w:rsidRPr="00BB32BB">
        <w:rPr>
          <w:lang w:val="en-US"/>
        </w:rPr>
        <w:t>StackPanel</w:t>
      </w:r>
      <w:proofErr w:type="spellEnd"/>
      <w:r w:rsidRPr="00BB32BB">
        <w:rPr>
          <w:lang w:val="en-US"/>
        </w:rPr>
        <w:t>&gt;</w:t>
      </w:r>
    </w:p>
    <w:p w14:paraId="6124E3CD" w14:textId="519E69FB" w:rsidR="00376D3A" w:rsidRDefault="00376D3A" w:rsidP="003A3DBE">
      <w:pPr>
        <w:pStyle w:val="2"/>
        <w:jc w:val="both"/>
      </w:pPr>
      <w:r>
        <w:t>Разграничение прав доступа пользователей</w:t>
      </w:r>
    </w:p>
    <w:p w14:paraId="2BBA56FA" w14:textId="34803F54" w:rsidR="00A2159F" w:rsidRDefault="00A2159F" w:rsidP="00A2159F">
      <w:pPr>
        <w:spacing w:line="360" w:lineRule="auto"/>
        <w:ind w:firstLine="709"/>
      </w:pPr>
      <w:r>
        <w:t xml:space="preserve">В приложении </w:t>
      </w:r>
      <w:r w:rsidR="003045A5">
        <w:t>реализовано</w:t>
      </w:r>
      <w:r>
        <w:t xml:space="preserve"> разграничение прав доступа пользователей с </w:t>
      </w:r>
      <w:r w:rsidR="003A3DBE">
        <w:t>использованием</w:t>
      </w:r>
      <w:r>
        <w:t xml:space="preserve"> </w:t>
      </w:r>
      <w:r>
        <w:rPr>
          <w:lang w:val="en-US"/>
        </w:rPr>
        <w:t>JWT</w:t>
      </w:r>
      <w:r>
        <w:t xml:space="preserve">. Для этого в приложении реализована авторизация. Пользователю с ролью администратора доступны все возможности приложения. </w:t>
      </w:r>
    </w:p>
    <w:p w14:paraId="3B7B66A6" w14:textId="7AE2F08D" w:rsidR="003A3DBE" w:rsidRDefault="00A2159F" w:rsidP="008C5B81">
      <w:pPr>
        <w:spacing w:line="360" w:lineRule="auto"/>
        <w:ind w:firstLine="709"/>
      </w:pPr>
      <w:r>
        <w:t xml:space="preserve">Код </w:t>
      </w:r>
      <w:r w:rsidR="003A3DBE">
        <w:t xml:space="preserve">метода </w:t>
      </w:r>
      <w:r>
        <w:t xml:space="preserve">авторизации с использованием </w:t>
      </w:r>
      <w:r>
        <w:rPr>
          <w:lang w:val="en-US"/>
        </w:rPr>
        <w:t>JWT</w:t>
      </w:r>
      <w:r w:rsidRPr="00A2159F">
        <w:t xml:space="preserve"> </w:t>
      </w:r>
      <w:r w:rsidR="003A3DBE">
        <w:t>пред</w:t>
      </w:r>
      <w:r w:rsidR="00FE5129">
        <w:t>ставлен листингом </w:t>
      </w:r>
      <w:r>
        <w:t>5.</w:t>
      </w:r>
    </w:p>
    <w:p w14:paraId="05741232" w14:textId="385F6AE8" w:rsidR="00A2159F" w:rsidRDefault="00A2159F" w:rsidP="003A3DBE">
      <w:pPr>
        <w:pStyle w:val="aff2"/>
      </w:pPr>
      <w:r w:rsidRPr="003A3DBE">
        <w:lastRenderedPageBreak/>
        <w:t xml:space="preserve">Листинг 5 – Код </w:t>
      </w:r>
      <w:r w:rsidR="003A3DBE" w:rsidRPr="003A3DBE">
        <w:t xml:space="preserve">метода </w:t>
      </w:r>
      <w:r w:rsidRPr="003A3DBE">
        <w:t>авторизации пользователей</w:t>
      </w:r>
    </w:p>
    <w:p w14:paraId="30C31950" w14:textId="77777777" w:rsidR="00A2159F" w:rsidRDefault="00A2159F" w:rsidP="00A2159F">
      <w:pPr>
        <w:pStyle w:val="aff0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AEE48F" w14:textId="4D4298EB" w:rsidR="00A2159F" w:rsidRDefault="00A2159F" w:rsidP="00A2159F">
      <w:pPr>
        <w:pStyle w:val="aff0"/>
      </w:pPr>
      <w:r>
        <w:t xml:space="preserve">/// Возвращает </w:t>
      </w:r>
      <w:proofErr w:type="spellStart"/>
      <w:r>
        <w:rPr>
          <w:lang w:val="en-US"/>
        </w:rPr>
        <w:t>HttpStatusCode</w:t>
      </w:r>
      <w:proofErr w:type="spellEnd"/>
      <w:r>
        <w:t xml:space="preserve"> ответа.</w:t>
      </w:r>
    </w:p>
    <w:p w14:paraId="1B831B44" w14:textId="7EF1B7D0" w:rsidR="00A2159F" w:rsidRPr="003045A5" w:rsidRDefault="00A2159F" w:rsidP="00A2159F">
      <w:pPr>
        <w:pStyle w:val="aff0"/>
      </w:pPr>
      <w:r w:rsidRPr="003045A5">
        <w:t>/// &lt;/</w:t>
      </w:r>
      <w:r w:rsidRPr="00A2159F">
        <w:rPr>
          <w:lang w:val="en-US"/>
        </w:rPr>
        <w:t>summary</w:t>
      </w:r>
      <w:r w:rsidRPr="003045A5">
        <w:t>&gt;</w:t>
      </w:r>
    </w:p>
    <w:p w14:paraId="5B5BF5BD" w14:textId="74DB0D10" w:rsidR="00A2159F" w:rsidRPr="003045A5" w:rsidRDefault="00A2159F" w:rsidP="00A2159F">
      <w:pPr>
        <w:pStyle w:val="aff0"/>
      </w:pPr>
      <w:r w:rsidRPr="003045A5">
        <w:t>/// &lt;</w:t>
      </w:r>
      <w:proofErr w:type="spellStart"/>
      <w:r w:rsidRPr="00A2159F">
        <w:rPr>
          <w:lang w:val="en-US"/>
        </w:rPr>
        <w:t>param</w:t>
      </w:r>
      <w:proofErr w:type="spellEnd"/>
      <w:r w:rsidRPr="003045A5">
        <w:t xml:space="preserve"> </w:t>
      </w:r>
      <w:r w:rsidRPr="00A2159F">
        <w:rPr>
          <w:lang w:val="en-US"/>
        </w:rPr>
        <w:t>name</w:t>
      </w:r>
      <w:r w:rsidRPr="003045A5">
        <w:t>="</w:t>
      </w:r>
      <w:r>
        <w:rPr>
          <w:lang w:val="en-US"/>
        </w:rPr>
        <w:t>login</w:t>
      </w:r>
      <w:proofErr w:type="gramStart"/>
      <w:r w:rsidRPr="003045A5">
        <w:t>"&gt;</w:t>
      </w:r>
      <w:r>
        <w:t>Логин</w:t>
      </w:r>
      <w:proofErr w:type="gramEnd"/>
      <w:r w:rsidRPr="003045A5">
        <w:t xml:space="preserve"> пользователя&lt;/</w:t>
      </w:r>
      <w:proofErr w:type="spellStart"/>
      <w:r w:rsidRPr="00A2159F">
        <w:rPr>
          <w:lang w:val="en-US"/>
        </w:rPr>
        <w:t>param</w:t>
      </w:r>
      <w:proofErr w:type="spellEnd"/>
      <w:r w:rsidRPr="003045A5">
        <w:t>&gt;</w:t>
      </w:r>
    </w:p>
    <w:p w14:paraId="1A259A67" w14:textId="71EF3A62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>/// &lt;</w:t>
      </w:r>
      <w:proofErr w:type="spellStart"/>
      <w:r w:rsidRPr="00A2159F">
        <w:rPr>
          <w:lang w:val="en-US"/>
        </w:rPr>
        <w:t>param</w:t>
      </w:r>
      <w:proofErr w:type="spellEnd"/>
      <w:r w:rsidRPr="00A2159F">
        <w:rPr>
          <w:lang w:val="en-US"/>
        </w:rPr>
        <w:t xml:space="preserve"> name="password"&gt;</w:t>
      </w:r>
      <w:proofErr w:type="spellStart"/>
      <w:r w:rsidRPr="00A2159F">
        <w:rPr>
          <w:lang w:val="en-US"/>
        </w:rPr>
        <w:t>Пароль</w:t>
      </w:r>
      <w:proofErr w:type="spellEnd"/>
      <w:r w:rsidRPr="00A2159F">
        <w:rPr>
          <w:lang w:val="en-US"/>
        </w:rPr>
        <w:t xml:space="preserve"> </w:t>
      </w:r>
      <w:proofErr w:type="spellStart"/>
      <w:r w:rsidRPr="00A2159F">
        <w:rPr>
          <w:lang w:val="en-US"/>
        </w:rPr>
        <w:t>пользователя</w:t>
      </w:r>
      <w:proofErr w:type="spellEnd"/>
      <w:r w:rsidRPr="00A2159F">
        <w:rPr>
          <w:lang w:val="en-US"/>
        </w:rPr>
        <w:t>&lt;/</w:t>
      </w:r>
      <w:proofErr w:type="spellStart"/>
      <w:r w:rsidRPr="00A2159F">
        <w:rPr>
          <w:lang w:val="en-US"/>
        </w:rPr>
        <w:t>param</w:t>
      </w:r>
      <w:proofErr w:type="spellEnd"/>
      <w:r w:rsidRPr="00A2159F">
        <w:rPr>
          <w:lang w:val="en-US"/>
        </w:rPr>
        <w:t>&gt;</w:t>
      </w:r>
    </w:p>
    <w:p w14:paraId="0FB9C6F7" w14:textId="40A6095E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>/// &lt;returns&gt;</w:t>
      </w:r>
      <w:proofErr w:type="spellStart"/>
      <w:r>
        <w:rPr>
          <w:lang w:val="en-US"/>
        </w:rPr>
        <w:t>HttpStatusCode</w:t>
      </w:r>
      <w:proofErr w:type="spellEnd"/>
      <w:r w:rsidRPr="00A2159F">
        <w:rPr>
          <w:lang w:val="en-US"/>
        </w:rPr>
        <w:t>&lt;/returns&gt;</w:t>
      </w:r>
    </w:p>
    <w:p w14:paraId="65129B3D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public </w:t>
      </w:r>
      <w:proofErr w:type="spellStart"/>
      <w:r w:rsidRPr="00A2159F">
        <w:rPr>
          <w:lang w:val="en-US"/>
        </w:rPr>
        <w:t>async</w:t>
      </w:r>
      <w:proofErr w:type="spellEnd"/>
      <w:r w:rsidRPr="00A2159F">
        <w:rPr>
          <w:lang w:val="en-US"/>
        </w:rPr>
        <w:t xml:space="preserve"> Task&lt;</w:t>
      </w:r>
      <w:proofErr w:type="spellStart"/>
      <w:r w:rsidRPr="00A2159F">
        <w:rPr>
          <w:lang w:val="en-US"/>
        </w:rPr>
        <w:t>HttpStatusCode</w:t>
      </w:r>
      <w:proofErr w:type="spellEnd"/>
      <w:r w:rsidRPr="00A2159F">
        <w:rPr>
          <w:lang w:val="en-US"/>
        </w:rPr>
        <w:t xml:space="preserve">&gt; </w:t>
      </w:r>
      <w:proofErr w:type="gramStart"/>
      <w:r w:rsidRPr="00A2159F">
        <w:rPr>
          <w:lang w:val="en-US"/>
        </w:rPr>
        <w:t>Login(</w:t>
      </w:r>
      <w:proofErr w:type="gramEnd"/>
      <w:r w:rsidRPr="00A2159F">
        <w:rPr>
          <w:lang w:val="en-US"/>
        </w:rPr>
        <w:t>string login, string password)</w:t>
      </w:r>
    </w:p>
    <w:p w14:paraId="15DA6521" w14:textId="77777777" w:rsidR="00A2159F" w:rsidRDefault="00A2159F" w:rsidP="00A2159F">
      <w:pPr>
        <w:pStyle w:val="aff0"/>
      </w:pPr>
      <w:r>
        <w:t>{</w:t>
      </w:r>
    </w:p>
    <w:p w14:paraId="76666107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</w:t>
      </w:r>
      <w:proofErr w:type="spellStart"/>
      <w:r w:rsidRPr="00A2159F">
        <w:rPr>
          <w:lang w:val="en-US"/>
        </w:rPr>
        <w:t>var</w:t>
      </w:r>
      <w:proofErr w:type="spellEnd"/>
      <w:r w:rsidRPr="00A2159F">
        <w:rPr>
          <w:lang w:val="en-US"/>
        </w:rPr>
        <w:t xml:space="preserve"> response = await </w:t>
      </w:r>
      <w:proofErr w:type="spellStart"/>
      <w:proofErr w:type="gramStart"/>
      <w:r w:rsidRPr="00A2159F">
        <w:rPr>
          <w:lang w:val="en-US"/>
        </w:rPr>
        <w:t>App.HttpClient.PostAsJsonAsync</w:t>
      </w:r>
      <w:proofErr w:type="spellEnd"/>
      <w:proofErr w:type="gramEnd"/>
      <w:r w:rsidRPr="00A2159F">
        <w:rPr>
          <w:lang w:val="en-US"/>
        </w:rPr>
        <w:t>("Account",</w:t>
      </w:r>
    </w:p>
    <w:p w14:paraId="50A532AB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new </w:t>
      </w:r>
      <w:proofErr w:type="spellStart"/>
      <w:r w:rsidRPr="00A2159F">
        <w:rPr>
          <w:lang w:val="en-US"/>
        </w:rPr>
        <w:t>LoginDto</w:t>
      </w:r>
      <w:proofErr w:type="spellEnd"/>
    </w:p>
    <w:p w14:paraId="6C959DF7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{</w:t>
      </w:r>
    </w:p>
    <w:p w14:paraId="42D9F063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    Login = login,</w:t>
      </w:r>
    </w:p>
    <w:p w14:paraId="3DE7CFEB" w14:textId="77777777" w:rsidR="00A2159F" w:rsidRP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    </w:t>
      </w:r>
      <w:proofErr w:type="spellStart"/>
      <w:r w:rsidRPr="00A2159F">
        <w:rPr>
          <w:lang w:val="en-US"/>
        </w:rPr>
        <w:t>PasswordHash</w:t>
      </w:r>
      <w:proofErr w:type="spellEnd"/>
      <w:r w:rsidRPr="00A2159F">
        <w:rPr>
          <w:lang w:val="en-US"/>
        </w:rPr>
        <w:t xml:space="preserve"> = Convert.ToBase64String(SHA256.HashData(Encoding.UTF</w:t>
      </w:r>
      <w:proofErr w:type="gramStart"/>
      <w:r w:rsidRPr="00A2159F">
        <w:rPr>
          <w:lang w:val="en-US"/>
        </w:rPr>
        <w:t>8.GetBytes</w:t>
      </w:r>
      <w:proofErr w:type="gramEnd"/>
      <w:r w:rsidRPr="00A2159F">
        <w:rPr>
          <w:lang w:val="en-US"/>
        </w:rPr>
        <w:t>(password))),</w:t>
      </w:r>
    </w:p>
    <w:p w14:paraId="01204EEE" w14:textId="28D6CDE2" w:rsidR="00A2159F" w:rsidRPr="00A2159F" w:rsidRDefault="00A2159F" w:rsidP="00A2159F">
      <w:pPr>
        <w:pStyle w:val="aff0"/>
      </w:pPr>
      <w:r w:rsidRPr="003045A5">
        <w:rPr>
          <w:lang w:val="en-US"/>
        </w:rPr>
        <w:t xml:space="preserve">        </w:t>
      </w:r>
      <w:r w:rsidRPr="00A2159F">
        <w:t>});</w:t>
      </w:r>
      <w:r>
        <w:t xml:space="preserve"> </w:t>
      </w:r>
      <w:r w:rsidRPr="00A2159F">
        <w:t>//</w:t>
      </w:r>
      <w:r>
        <w:t xml:space="preserve">Формируем объект передачи и отправляем </w:t>
      </w:r>
      <w:r>
        <w:rPr>
          <w:lang w:val="en-US"/>
        </w:rPr>
        <w:t>POST</w:t>
      </w:r>
      <w:r w:rsidRPr="00A2159F">
        <w:t>-</w:t>
      </w:r>
      <w:r>
        <w:t>запрос</w:t>
      </w:r>
    </w:p>
    <w:p w14:paraId="4F80AACB" w14:textId="77777777" w:rsidR="00A2159F" w:rsidRPr="00A2159F" w:rsidRDefault="00A2159F" w:rsidP="003A3DBE">
      <w:pPr>
        <w:pStyle w:val="aff0"/>
        <w:spacing w:before="0"/>
      </w:pPr>
    </w:p>
    <w:p w14:paraId="16251FA4" w14:textId="234EC487" w:rsidR="00A2159F" w:rsidRPr="00A2159F" w:rsidRDefault="00A2159F" w:rsidP="003A3DBE">
      <w:pPr>
        <w:pStyle w:val="aff0"/>
        <w:spacing w:before="0"/>
      </w:pPr>
      <w:r w:rsidRPr="00A2159F">
        <w:t xml:space="preserve">    </w:t>
      </w:r>
      <w:r w:rsidRPr="00A2159F">
        <w:rPr>
          <w:lang w:val="en-US"/>
        </w:rPr>
        <w:t>if</w:t>
      </w:r>
      <w:r w:rsidRPr="00A2159F">
        <w:t xml:space="preserve"> (</w:t>
      </w:r>
      <w:proofErr w:type="gramStart"/>
      <w:r w:rsidRPr="00A2159F">
        <w:rPr>
          <w:lang w:val="en-US"/>
        </w:rPr>
        <w:t>response</w:t>
      </w:r>
      <w:r w:rsidRPr="00A2159F">
        <w:t>.</w:t>
      </w:r>
      <w:proofErr w:type="spellStart"/>
      <w:r w:rsidRPr="00A2159F">
        <w:rPr>
          <w:lang w:val="en-US"/>
        </w:rPr>
        <w:t>IsSuccessStatusCode</w:t>
      </w:r>
      <w:proofErr w:type="spellEnd"/>
      <w:proofErr w:type="gramEnd"/>
      <w:r w:rsidRPr="00A2159F">
        <w:t>) //</w:t>
      </w:r>
      <w:r>
        <w:t>Проверяем успешность ответа</w:t>
      </w:r>
    </w:p>
    <w:p w14:paraId="293B991E" w14:textId="77777777" w:rsidR="00A2159F" w:rsidRPr="00A2159F" w:rsidRDefault="00A2159F" w:rsidP="003A3DBE">
      <w:pPr>
        <w:pStyle w:val="aff0"/>
        <w:spacing w:before="0"/>
        <w:rPr>
          <w:lang w:val="en-US"/>
        </w:rPr>
      </w:pPr>
      <w:r w:rsidRPr="00A2159F">
        <w:t xml:space="preserve">    </w:t>
      </w:r>
      <w:r w:rsidRPr="00A2159F">
        <w:rPr>
          <w:lang w:val="en-US"/>
        </w:rPr>
        <w:t>{</w:t>
      </w:r>
    </w:p>
    <w:p w14:paraId="6E6DD2C3" w14:textId="470BA8D2" w:rsidR="00A2159F" w:rsidRPr="003045A5" w:rsidRDefault="00A2159F" w:rsidP="003A3DBE">
      <w:pPr>
        <w:pStyle w:val="aff0"/>
        <w:spacing w:before="0"/>
        <w:rPr>
          <w:lang w:val="en-US"/>
        </w:rPr>
      </w:pPr>
      <w:r w:rsidRPr="00A2159F">
        <w:rPr>
          <w:lang w:val="en-US"/>
        </w:rPr>
        <w:t xml:space="preserve">        </w:t>
      </w:r>
      <w:proofErr w:type="spellStart"/>
      <w:r w:rsidRPr="00A2159F">
        <w:rPr>
          <w:lang w:val="en-US"/>
        </w:rPr>
        <w:t>var</w:t>
      </w:r>
      <w:proofErr w:type="spellEnd"/>
      <w:r w:rsidRPr="00A2159F">
        <w:rPr>
          <w:lang w:val="en-US"/>
        </w:rPr>
        <w:t xml:space="preserve"> </w:t>
      </w:r>
      <w:proofErr w:type="spellStart"/>
      <w:r w:rsidRPr="00A2159F">
        <w:rPr>
          <w:lang w:val="en-US"/>
        </w:rPr>
        <w:t>loginResponse</w:t>
      </w:r>
      <w:proofErr w:type="spellEnd"/>
      <w:r w:rsidRPr="00A2159F">
        <w:rPr>
          <w:lang w:val="en-US"/>
        </w:rPr>
        <w:t xml:space="preserve"> = await </w:t>
      </w:r>
      <w:proofErr w:type="spellStart"/>
      <w:proofErr w:type="gramStart"/>
      <w:r w:rsidRPr="00A2159F">
        <w:rPr>
          <w:lang w:val="en-US"/>
        </w:rPr>
        <w:t>response.Content.ReadFromJsonAsync</w:t>
      </w:r>
      <w:proofErr w:type="spellEnd"/>
      <w:proofErr w:type="gramEnd"/>
      <w:r w:rsidRPr="00A2159F">
        <w:rPr>
          <w:lang w:val="en-US"/>
        </w:rPr>
        <w:t>&lt;</w:t>
      </w:r>
      <w:proofErr w:type="spellStart"/>
      <w:r w:rsidRPr="00A2159F">
        <w:rPr>
          <w:lang w:val="en-US"/>
        </w:rPr>
        <w:t>LoginResponseDto</w:t>
      </w:r>
      <w:proofErr w:type="spellEnd"/>
      <w:r w:rsidRPr="00A2159F">
        <w:rPr>
          <w:lang w:val="en-US"/>
        </w:rPr>
        <w:t>&gt;();</w:t>
      </w:r>
      <w:r>
        <w:rPr>
          <w:lang w:val="en-US"/>
        </w:rPr>
        <w:t xml:space="preserve"> //</w:t>
      </w:r>
      <w:r>
        <w:t>Возвращаем</w:t>
      </w:r>
      <w:r w:rsidRPr="00A2159F">
        <w:rPr>
          <w:lang w:val="en-US"/>
        </w:rPr>
        <w:t xml:space="preserve"> </w:t>
      </w:r>
      <w:r w:rsidR="00F5449E">
        <w:t>объект</w:t>
      </w:r>
      <w:r w:rsidR="00F5449E" w:rsidRPr="00F5449E">
        <w:rPr>
          <w:lang w:val="en-US"/>
        </w:rPr>
        <w:t xml:space="preserve"> </w:t>
      </w:r>
      <w:proofErr w:type="spellStart"/>
      <w:r w:rsidR="00F5449E">
        <w:rPr>
          <w:lang w:val="en-US"/>
        </w:rPr>
        <w:t>LoginResponseDto</w:t>
      </w:r>
      <w:proofErr w:type="spellEnd"/>
    </w:p>
    <w:p w14:paraId="063B6BE5" w14:textId="77777777" w:rsidR="00A2159F" w:rsidRPr="00A2159F" w:rsidRDefault="00A2159F" w:rsidP="00A2159F">
      <w:pPr>
        <w:pStyle w:val="aff0"/>
        <w:rPr>
          <w:lang w:val="en-US"/>
        </w:rPr>
      </w:pPr>
    </w:p>
    <w:p w14:paraId="30A6D6C8" w14:textId="524A9200" w:rsidR="00A2159F" w:rsidRPr="00F5449E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</w:t>
      </w:r>
      <w:proofErr w:type="spellStart"/>
      <w:r w:rsidRPr="00A2159F">
        <w:rPr>
          <w:lang w:val="en-US"/>
        </w:rPr>
        <w:t>App.UserFullName</w:t>
      </w:r>
      <w:proofErr w:type="spellEnd"/>
      <w:r w:rsidRPr="00A2159F">
        <w:rPr>
          <w:lang w:val="en-US"/>
        </w:rPr>
        <w:t xml:space="preserve"> = </w:t>
      </w:r>
      <w:proofErr w:type="spellStart"/>
      <w:r w:rsidRPr="00A2159F">
        <w:rPr>
          <w:lang w:val="en-US"/>
        </w:rPr>
        <w:t>loginResponse.UserFullName</w:t>
      </w:r>
      <w:proofErr w:type="spellEnd"/>
      <w:r w:rsidRPr="00A2159F">
        <w:rPr>
          <w:lang w:val="en-US"/>
        </w:rPr>
        <w:t>;</w:t>
      </w:r>
      <w:r w:rsidR="00F5449E">
        <w:rPr>
          <w:lang w:val="en-US"/>
        </w:rPr>
        <w:t xml:space="preserve"> //</w:t>
      </w:r>
      <w:r w:rsidR="00F5449E">
        <w:t>Присваиваем</w:t>
      </w:r>
      <w:r w:rsidR="00F5449E" w:rsidRPr="00F5449E">
        <w:rPr>
          <w:lang w:val="en-US"/>
        </w:rPr>
        <w:t xml:space="preserve"> </w:t>
      </w:r>
      <w:r w:rsidR="00F5449E">
        <w:t>значение</w:t>
      </w:r>
      <w:r w:rsidR="00F5449E" w:rsidRPr="00F5449E">
        <w:rPr>
          <w:lang w:val="en-US"/>
        </w:rPr>
        <w:t xml:space="preserve"> </w:t>
      </w:r>
      <w:r w:rsidR="00F5449E">
        <w:t>глобальной</w:t>
      </w:r>
      <w:r w:rsidR="00F5449E" w:rsidRPr="00F5449E">
        <w:rPr>
          <w:lang w:val="en-US"/>
        </w:rPr>
        <w:t xml:space="preserve"> </w:t>
      </w:r>
      <w:r w:rsidR="00F5449E">
        <w:t>переменной</w:t>
      </w:r>
    </w:p>
    <w:p w14:paraId="5B3867F1" w14:textId="52892178" w:rsidR="00A2159F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</w:t>
      </w:r>
      <w:proofErr w:type="spellStart"/>
      <w:r w:rsidRPr="00A2159F">
        <w:rPr>
          <w:lang w:val="en-US"/>
        </w:rPr>
        <w:t>App.UserRole</w:t>
      </w:r>
      <w:proofErr w:type="spellEnd"/>
      <w:r w:rsidRPr="00A2159F">
        <w:rPr>
          <w:lang w:val="en-US"/>
        </w:rPr>
        <w:t xml:space="preserve"> = </w:t>
      </w:r>
      <w:proofErr w:type="spellStart"/>
      <w:r w:rsidRPr="00A2159F">
        <w:rPr>
          <w:lang w:val="en-US"/>
        </w:rPr>
        <w:t>loginResponse.UserRole</w:t>
      </w:r>
      <w:proofErr w:type="spellEnd"/>
      <w:r w:rsidRPr="00A2159F">
        <w:rPr>
          <w:lang w:val="en-US"/>
        </w:rPr>
        <w:t>;</w:t>
      </w:r>
      <w:r w:rsidR="00F5449E">
        <w:rPr>
          <w:lang w:val="en-US"/>
        </w:rPr>
        <w:t xml:space="preserve"> //</w:t>
      </w:r>
      <w:r w:rsidR="00F5449E">
        <w:t>Присваиваем</w:t>
      </w:r>
      <w:r w:rsidR="00F5449E" w:rsidRPr="00F5449E">
        <w:rPr>
          <w:lang w:val="en-US"/>
        </w:rPr>
        <w:t xml:space="preserve"> </w:t>
      </w:r>
      <w:r w:rsidR="00F5449E">
        <w:t>значение</w:t>
      </w:r>
      <w:r w:rsidR="00F5449E" w:rsidRPr="00F5449E">
        <w:rPr>
          <w:lang w:val="en-US"/>
        </w:rPr>
        <w:t xml:space="preserve"> </w:t>
      </w:r>
      <w:r w:rsidR="00F5449E">
        <w:t>глобальной</w:t>
      </w:r>
      <w:r w:rsidR="00F5449E" w:rsidRPr="00F5449E">
        <w:rPr>
          <w:lang w:val="en-US"/>
        </w:rPr>
        <w:t xml:space="preserve"> </w:t>
      </w:r>
      <w:r w:rsidR="00F5449E">
        <w:t>переменной</w:t>
      </w:r>
    </w:p>
    <w:p w14:paraId="71D5D547" w14:textId="77777777" w:rsidR="00F5449E" w:rsidRPr="00A2159F" w:rsidRDefault="00F5449E" w:rsidP="00A2159F">
      <w:pPr>
        <w:pStyle w:val="aff0"/>
        <w:rPr>
          <w:lang w:val="en-US"/>
        </w:rPr>
      </w:pPr>
    </w:p>
    <w:p w14:paraId="1DF86311" w14:textId="40474B68" w:rsidR="00A2159F" w:rsidRPr="003045A5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    </w:t>
      </w:r>
      <w:proofErr w:type="spellStart"/>
      <w:proofErr w:type="gramStart"/>
      <w:r w:rsidRPr="00A2159F">
        <w:rPr>
          <w:lang w:val="en-US"/>
        </w:rPr>
        <w:t>App.HttpClient.DefaultRequestHeaders.Authorization</w:t>
      </w:r>
      <w:proofErr w:type="spellEnd"/>
      <w:proofErr w:type="gramEnd"/>
      <w:r w:rsidRPr="00A2159F">
        <w:rPr>
          <w:lang w:val="en-US"/>
        </w:rPr>
        <w:t xml:space="preserve"> = new </w:t>
      </w:r>
      <w:proofErr w:type="spellStart"/>
      <w:r w:rsidRPr="00A2159F">
        <w:rPr>
          <w:lang w:val="en-US"/>
        </w:rPr>
        <w:t>AuthenticationHeaderValue</w:t>
      </w:r>
      <w:proofErr w:type="spellEnd"/>
      <w:r w:rsidRPr="00A2159F">
        <w:rPr>
          <w:lang w:val="en-US"/>
        </w:rPr>
        <w:t xml:space="preserve">("Bearer", </w:t>
      </w:r>
      <w:proofErr w:type="spellStart"/>
      <w:r w:rsidRPr="00A2159F">
        <w:rPr>
          <w:lang w:val="en-US"/>
        </w:rPr>
        <w:t>loginResponse.Token</w:t>
      </w:r>
      <w:proofErr w:type="spellEnd"/>
      <w:r w:rsidRPr="00A2159F">
        <w:rPr>
          <w:lang w:val="en-US"/>
        </w:rPr>
        <w:t>);</w:t>
      </w:r>
      <w:r w:rsidR="00F5449E">
        <w:rPr>
          <w:lang w:val="en-US"/>
        </w:rPr>
        <w:t xml:space="preserve"> //</w:t>
      </w:r>
      <w:r w:rsidR="00F5449E">
        <w:t>Устанавливаем</w:t>
      </w:r>
      <w:r w:rsidR="00F5449E" w:rsidRPr="00F5449E">
        <w:rPr>
          <w:lang w:val="en-US"/>
        </w:rPr>
        <w:t xml:space="preserve"> </w:t>
      </w:r>
      <w:r w:rsidR="00F5449E">
        <w:t>заголовок</w:t>
      </w:r>
      <w:r w:rsidR="00F5449E" w:rsidRPr="00F5449E">
        <w:rPr>
          <w:lang w:val="en-US"/>
        </w:rPr>
        <w:t xml:space="preserve"> </w:t>
      </w:r>
      <w:r w:rsidR="00F5449E">
        <w:t>для</w:t>
      </w:r>
      <w:r w:rsidR="00F5449E" w:rsidRPr="00F5449E">
        <w:rPr>
          <w:lang w:val="en-US"/>
        </w:rPr>
        <w:t xml:space="preserve"> </w:t>
      </w:r>
      <w:proofErr w:type="spellStart"/>
      <w:r w:rsidR="00F5449E">
        <w:rPr>
          <w:lang w:val="en-US"/>
        </w:rPr>
        <w:t>HttpClienta</w:t>
      </w:r>
      <w:proofErr w:type="spellEnd"/>
    </w:p>
    <w:p w14:paraId="5CFD46D6" w14:textId="77777777" w:rsidR="00A2159F" w:rsidRPr="00F5449E" w:rsidRDefault="00A2159F" w:rsidP="00A2159F">
      <w:pPr>
        <w:pStyle w:val="aff0"/>
        <w:rPr>
          <w:lang w:val="en-US"/>
        </w:rPr>
      </w:pPr>
      <w:r w:rsidRPr="00A2159F">
        <w:rPr>
          <w:lang w:val="en-US"/>
        </w:rPr>
        <w:t xml:space="preserve">    </w:t>
      </w:r>
      <w:r w:rsidRPr="00F5449E">
        <w:rPr>
          <w:lang w:val="en-US"/>
        </w:rPr>
        <w:t>}</w:t>
      </w:r>
    </w:p>
    <w:p w14:paraId="7B935A67" w14:textId="77777777" w:rsidR="00A2159F" w:rsidRPr="00F5449E" w:rsidRDefault="00A2159F" w:rsidP="00A2159F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</w:p>
    <w:p w14:paraId="5F001960" w14:textId="771E469A" w:rsidR="00A2159F" w:rsidRPr="003045A5" w:rsidRDefault="00A2159F" w:rsidP="00A2159F">
      <w:pPr>
        <w:pStyle w:val="aff0"/>
        <w:rPr>
          <w:lang w:val="en-US"/>
        </w:rPr>
      </w:pPr>
      <w:r w:rsidRPr="00F5449E">
        <w:rPr>
          <w:lang w:val="en-US"/>
        </w:rPr>
        <w:t xml:space="preserve">    return </w:t>
      </w:r>
      <w:proofErr w:type="spellStart"/>
      <w:proofErr w:type="gramStart"/>
      <w:r w:rsidRPr="00F5449E">
        <w:rPr>
          <w:lang w:val="en-US"/>
        </w:rPr>
        <w:t>response.StatusCode</w:t>
      </w:r>
      <w:proofErr w:type="spellEnd"/>
      <w:proofErr w:type="gramEnd"/>
      <w:r w:rsidRPr="00F5449E">
        <w:rPr>
          <w:lang w:val="en-US"/>
        </w:rPr>
        <w:t>;</w:t>
      </w:r>
      <w:r w:rsidR="00F5449E">
        <w:rPr>
          <w:lang w:val="en-US"/>
        </w:rPr>
        <w:t xml:space="preserve"> //В</w:t>
      </w:r>
      <w:proofErr w:type="spellStart"/>
      <w:r w:rsidR="00F5449E">
        <w:t>звращаем</w:t>
      </w:r>
      <w:proofErr w:type="spellEnd"/>
      <w:r w:rsidR="00F5449E" w:rsidRPr="00F5449E">
        <w:rPr>
          <w:lang w:val="en-US"/>
        </w:rPr>
        <w:t xml:space="preserve"> </w:t>
      </w:r>
      <w:proofErr w:type="spellStart"/>
      <w:r w:rsidR="00F5449E">
        <w:rPr>
          <w:lang w:val="en-US"/>
        </w:rPr>
        <w:t>HttpStatusCode</w:t>
      </w:r>
      <w:proofErr w:type="spellEnd"/>
    </w:p>
    <w:p w14:paraId="37FA39E2" w14:textId="21DA70BD" w:rsidR="00A2159F" w:rsidRPr="003045A5" w:rsidRDefault="00A2159F" w:rsidP="00A2159F">
      <w:pPr>
        <w:pStyle w:val="aff0"/>
        <w:rPr>
          <w:sz w:val="28"/>
          <w:lang w:val="en-US"/>
        </w:rPr>
      </w:pPr>
      <w:r w:rsidRPr="003045A5">
        <w:rPr>
          <w:lang w:val="en-US"/>
        </w:rPr>
        <w:t>}</w:t>
      </w:r>
    </w:p>
    <w:p w14:paraId="774FA8E7" w14:textId="21344330" w:rsidR="00376D3A" w:rsidRDefault="00376D3A" w:rsidP="003A3DBE">
      <w:pPr>
        <w:pStyle w:val="2"/>
        <w:jc w:val="both"/>
      </w:pPr>
      <w:r>
        <w:t>Экспорт данных</w:t>
      </w:r>
    </w:p>
    <w:p w14:paraId="75ED0692" w14:textId="4582A303" w:rsidR="00376D3A" w:rsidRDefault="00F5449E" w:rsidP="00376D3A">
      <w:pPr>
        <w:pStyle w:val="a3"/>
      </w:pPr>
      <w:r>
        <w:t xml:space="preserve">В приложении реализован экспорт данных о мероприятиях на лесном участке или во всем лесничестве при помощи библиотек </w:t>
      </w:r>
      <w:proofErr w:type="spellStart"/>
      <w:r>
        <w:rPr>
          <w:lang w:val="en-US"/>
        </w:rPr>
        <w:t>ClosedXML</w:t>
      </w:r>
      <w:proofErr w:type="spellEnd"/>
      <w:r>
        <w:t>.</w:t>
      </w:r>
      <w:r w:rsidRPr="00F5449E">
        <w:t xml:space="preserve"> </w:t>
      </w:r>
      <w:r>
        <w:t xml:space="preserve">Код </w:t>
      </w:r>
      <w:r w:rsidR="003A3DBE">
        <w:t xml:space="preserve">метода </w:t>
      </w:r>
      <w:r>
        <w:t>экспорта данных представлен листингом 6.</w:t>
      </w:r>
    </w:p>
    <w:p w14:paraId="39C6ACE3" w14:textId="1150C696" w:rsidR="00F5449E" w:rsidRDefault="00F5449E" w:rsidP="00F5449E">
      <w:pPr>
        <w:pStyle w:val="aff2"/>
      </w:pPr>
      <w:r>
        <w:lastRenderedPageBreak/>
        <w:t xml:space="preserve">Листинг 6 – Код </w:t>
      </w:r>
      <w:r w:rsidR="003A3DBE">
        <w:t xml:space="preserve">метода </w:t>
      </w:r>
      <w:r>
        <w:t>экспорта данных</w:t>
      </w:r>
    </w:p>
    <w:p w14:paraId="7D40AD4C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private </w:t>
      </w:r>
      <w:proofErr w:type="spellStart"/>
      <w:r w:rsidRPr="00F5449E">
        <w:rPr>
          <w:lang w:val="en-US"/>
        </w:rPr>
        <w:t>async</w:t>
      </w:r>
      <w:proofErr w:type="spellEnd"/>
      <w:r w:rsidRPr="00F5449E">
        <w:rPr>
          <w:lang w:val="en-US"/>
        </w:rPr>
        <w:t xml:space="preserve"> void </w:t>
      </w:r>
      <w:proofErr w:type="spellStart"/>
      <w:r w:rsidRPr="00F5449E">
        <w:rPr>
          <w:lang w:val="en-US"/>
        </w:rPr>
        <w:t>ExportButton_</w:t>
      </w:r>
      <w:proofErr w:type="gramStart"/>
      <w:r w:rsidRPr="00F5449E">
        <w:rPr>
          <w:lang w:val="en-US"/>
        </w:rPr>
        <w:t>Click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 xml:space="preserve">object sender, </w:t>
      </w:r>
      <w:proofErr w:type="spellStart"/>
      <w:r w:rsidRPr="00F5449E">
        <w:rPr>
          <w:lang w:val="en-US"/>
        </w:rPr>
        <w:t>RoutedEventArgs</w:t>
      </w:r>
      <w:proofErr w:type="spellEnd"/>
      <w:r w:rsidRPr="00F5449E">
        <w:rPr>
          <w:lang w:val="en-US"/>
        </w:rPr>
        <w:t xml:space="preserve"> e)</w:t>
      </w:r>
    </w:p>
    <w:p w14:paraId="35454282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>{</w:t>
      </w:r>
    </w:p>
    <w:p w14:paraId="3D153F7B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</w:p>
    <w:p w14:paraId="73312BBF" w14:textId="5E4DC854" w:rsidR="00F5449E" w:rsidRPr="00B33B00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if (_</w:t>
      </w:r>
      <w:proofErr w:type="spellStart"/>
      <w:r w:rsidRPr="00F5449E">
        <w:rPr>
          <w:lang w:val="en-US"/>
        </w:rPr>
        <w:t>eventList</w:t>
      </w:r>
      <w:proofErr w:type="spellEnd"/>
      <w:r w:rsidRPr="00F5449E">
        <w:rPr>
          <w:lang w:val="en-US"/>
        </w:rPr>
        <w:t xml:space="preserve"> == null || _</w:t>
      </w:r>
      <w:proofErr w:type="spellStart"/>
      <w:r w:rsidRPr="00F5449E">
        <w:rPr>
          <w:lang w:val="en-US"/>
        </w:rPr>
        <w:t>eventList.Count</w:t>
      </w:r>
      <w:proofErr w:type="spellEnd"/>
      <w:r w:rsidRPr="00F5449E">
        <w:rPr>
          <w:lang w:val="en-US"/>
        </w:rPr>
        <w:t xml:space="preserve"> == 0)</w:t>
      </w:r>
      <w:r w:rsidR="00B33B00">
        <w:rPr>
          <w:lang w:val="en-US"/>
        </w:rPr>
        <w:t xml:space="preserve"> //</w:t>
      </w:r>
      <w:r w:rsidR="00B33B00" w:rsidRPr="00B33B00">
        <w:rPr>
          <w:lang w:val="en-US"/>
        </w:rPr>
        <w:t xml:space="preserve"> </w:t>
      </w:r>
      <w:r w:rsidR="00B33B00">
        <w:t>Проверяем</w:t>
      </w:r>
      <w:r w:rsidR="00B33B00" w:rsidRPr="00B33B00">
        <w:rPr>
          <w:lang w:val="en-US"/>
        </w:rPr>
        <w:t xml:space="preserve"> </w:t>
      </w:r>
      <w:r w:rsidR="00B33B00">
        <w:t>заполнен</w:t>
      </w:r>
      <w:r w:rsidR="00B33B00" w:rsidRPr="00B33B00">
        <w:rPr>
          <w:lang w:val="en-US"/>
        </w:rPr>
        <w:t xml:space="preserve"> </w:t>
      </w:r>
      <w:r w:rsidR="00B33B00">
        <w:t>ли</w:t>
      </w:r>
      <w:r w:rsidR="00B33B00" w:rsidRPr="00B33B00">
        <w:rPr>
          <w:lang w:val="en-US"/>
        </w:rPr>
        <w:t xml:space="preserve"> </w:t>
      </w:r>
      <w:r w:rsidR="00B33B00">
        <w:t>лист</w:t>
      </w:r>
      <w:r w:rsidR="00B33B00" w:rsidRPr="00B33B00">
        <w:rPr>
          <w:lang w:val="en-US"/>
        </w:rPr>
        <w:t xml:space="preserve"> </w:t>
      </w:r>
      <w:r w:rsidR="00B33B00">
        <w:t>мероприятий</w:t>
      </w:r>
    </w:p>
    <w:p w14:paraId="406824F7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r>
        <w:t>{</w:t>
      </w:r>
    </w:p>
    <w:p w14:paraId="765EE4D4" w14:textId="77777777" w:rsidR="00F5449E" w:rsidRDefault="00F5449E" w:rsidP="00F5449E">
      <w:pPr>
        <w:pStyle w:val="aff0"/>
      </w:pPr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selectedPlotId.HasValue</w:t>
      </w:r>
      <w:proofErr w:type="spellEnd"/>
    </w:p>
    <w:p w14:paraId="317D95B3" w14:textId="77777777" w:rsidR="00F5449E" w:rsidRDefault="00F5449E" w:rsidP="00F5449E">
      <w:pPr>
        <w:pStyle w:val="aff0"/>
      </w:pPr>
      <w:r>
        <w:t xml:space="preserve">           ? "Нет мероприятий для выбранного участка."</w:t>
      </w:r>
    </w:p>
    <w:p w14:paraId="39E4B118" w14:textId="77777777" w:rsidR="00F5449E" w:rsidRDefault="00F5449E" w:rsidP="00F5449E">
      <w:pPr>
        <w:pStyle w:val="aff0"/>
      </w:pPr>
      <w:r>
        <w:t xml:space="preserve">           : "Нет данных для экспорта.";</w:t>
      </w:r>
    </w:p>
    <w:p w14:paraId="156AC0FC" w14:textId="77777777" w:rsidR="00F5449E" w:rsidRDefault="00F5449E" w:rsidP="00F5449E">
      <w:pPr>
        <w:pStyle w:val="aff0"/>
      </w:pPr>
      <w:r>
        <w:t xml:space="preserve">        </w:t>
      </w:r>
      <w:proofErr w:type="spellStart"/>
      <w:r>
        <w:t>MessageBox.Show</w:t>
      </w:r>
      <w:proofErr w:type="spellEnd"/>
      <w:r>
        <w:t>(</w:t>
      </w:r>
      <w:proofErr w:type="spellStart"/>
      <w:r>
        <w:t>msg</w:t>
      </w:r>
      <w:proofErr w:type="spellEnd"/>
      <w:r>
        <w:t xml:space="preserve">, "Информация", </w:t>
      </w:r>
      <w:proofErr w:type="spellStart"/>
      <w:r>
        <w:t>MessageBoxButton.OK</w:t>
      </w:r>
      <w:proofErr w:type="spellEnd"/>
      <w:r>
        <w:t xml:space="preserve">, </w:t>
      </w:r>
      <w:proofErr w:type="spellStart"/>
      <w:r>
        <w:t>MessageBoxImage.Information</w:t>
      </w:r>
      <w:proofErr w:type="spellEnd"/>
      <w:r>
        <w:t>);</w:t>
      </w:r>
    </w:p>
    <w:p w14:paraId="3B7A402A" w14:textId="77777777" w:rsidR="00F5449E" w:rsidRPr="003045A5" w:rsidRDefault="00F5449E" w:rsidP="00F5449E">
      <w:pPr>
        <w:pStyle w:val="aff0"/>
      </w:pPr>
      <w:r>
        <w:t xml:space="preserve">        </w:t>
      </w:r>
      <w:r w:rsidRPr="00F5449E">
        <w:rPr>
          <w:lang w:val="en-US"/>
        </w:rPr>
        <w:t>return</w:t>
      </w:r>
      <w:r w:rsidRPr="003045A5">
        <w:t>;</w:t>
      </w:r>
    </w:p>
    <w:p w14:paraId="5BFC6313" w14:textId="77777777" w:rsidR="00F5449E" w:rsidRPr="003045A5" w:rsidRDefault="00F5449E" w:rsidP="00F5449E">
      <w:pPr>
        <w:pStyle w:val="aff0"/>
      </w:pPr>
      <w:r w:rsidRPr="003045A5">
        <w:t xml:space="preserve">    }</w:t>
      </w:r>
    </w:p>
    <w:p w14:paraId="7C71A53E" w14:textId="2395DFFD" w:rsidR="00F5449E" w:rsidRPr="00B33B00" w:rsidRDefault="00B33B00" w:rsidP="00F5449E">
      <w:pPr>
        <w:pStyle w:val="aff0"/>
      </w:pPr>
      <w:r w:rsidRPr="003045A5">
        <w:t xml:space="preserve">    //</w:t>
      </w:r>
      <w:r>
        <w:t xml:space="preserve"> Создаем новый экземпляр </w:t>
      </w:r>
      <w:r>
        <w:rPr>
          <w:lang w:val="en-US"/>
        </w:rPr>
        <w:t>Excel</w:t>
      </w:r>
      <w:r w:rsidRPr="003045A5">
        <w:t>-</w:t>
      </w:r>
      <w:r>
        <w:t>книги</w:t>
      </w:r>
    </w:p>
    <w:p w14:paraId="2EDD3775" w14:textId="77777777" w:rsidR="00F5449E" w:rsidRPr="00F5449E" w:rsidRDefault="00F5449E" w:rsidP="00F5449E">
      <w:pPr>
        <w:pStyle w:val="aff0"/>
        <w:rPr>
          <w:lang w:val="en-US"/>
        </w:rPr>
      </w:pPr>
      <w:r w:rsidRPr="003045A5">
        <w:t xml:space="preserve">    </w:t>
      </w:r>
      <w:r w:rsidRPr="00F5449E">
        <w:rPr>
          <w:lang w:val="en-US"/>
        </w:rPr>
        <w:t xml:space="preserve">using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workbook = new </w:t>
      </w:r>
      <w:proofErr w:type="spellStart"/>
      <w:proofErr w:type="gramStart"/>
      <w:r w:rsidRPr="00F5449E">
        <w:rPr>
          <w:lang w:val="en-US"/>
        </w:rPr>
        <w:t>XLWorkbook</w:t>
      </w:r>
      <w:proofErr w:type="spellEnd"/>
      <w:r w:rsidRPr="00F5449E">
        <w:rPr>
          <w:lang w:val="en-US"/>
        </w:rPr>
        <w:t>(</w:t>
      </w:r>
      <w:proofErr w:type="gramEnd"/>
      <w:r w:rsidRPr="00F5449E">
        <w:rPr>
          <w:lang w:val="en-US"/>
        </w:rPr>
        <w:t>);</w:t>
      </w:r>
    </w:p>
    <w:p w14:paraId="77A547C3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ws</w:t>
      </w:r>
      <w:proofErr w:type="spellEnd"/>
      <w:r w:rsidRPr="00F5449E">
        <w:rPr>
          <w:lang w:val="en-US"/>
        </w:rPr>
        <w:t xml:space="preserve"> = </w:t>
      </w:r>
      <w:proofErr w:type="spellStart"/>
      <w:proofErr w:type="gramStart"/>
      <w:r w:rsidRPr="00F5449E">
        <w:rPr>
          <w:lang w:val="en-US"/>
        </w:rPr>
        <w:t>workbook.Worksheets.Add</w:t>
      </w:r>
      <w:proofErr w:type="spellEnd"/>
      <w:proofErr w:type="gramEnd"/>
      <w:r w:rsidRPr="00F5449E">
        <w:rPr>
          <w:lang w:val="en-US"/>
        </w:rPr>
        <w:t>("</w:t>
      </w:r>
      <w:r>
        <w:t>Мероприятия</w:t>
      </w:r>
      <w:r w:rsidRPr="00F5449E">
        <w:rPr>
          <w:lang w:val="en-US"/>
        </w:rPr>
        <w:t>");</w:t>
      </w:r>
    </w:p>
    <w:p w14:paraId="1ABEEFE4" w14:textId="77777777" w:rsidR="00F5449E" w:rsidRPr="00F5449E" w:rsidRDefault="00F5449E" w:rsidP="00F5449E">
      <w:pPr>
        <w:pStyle w:val="aff0"/>
        <w:rPr>
          <w:lang w:val="en-US"/>
        </w:rPr>
      </w:pPr>
    </w:p>
    <w:p w14:paraId="2A05AE9C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r>
        <w:t>// Заголовки</w:t>
      </w:r>
    </w:p>
    <w:p w14:paraId="370853AA" w14:textId="77777777" w:rsidR="00F5449E" w:rsidRDefault="00F5449E" w:rsidP="00F5449E">
      <w:pPr>
        <w:pStyle w:val="aff0"/>
      </w:pPr>
      <w:r>
        <w:t xml:space="preserve">    </w:t>
      </w:r>
      <w:proofErr w:type="spellStart"/>
      <w:r>
        <w:t>ws.Cell</w:t>
      </w:r>
      <w:proofErr w:type="spellEnd"/>
      <w:r>
        <w:t>(1, 1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"Номер мероприятия";</w:t>
      </w:r>
    </w:p>
    <w:p w14:paraId="557E750D" w14:textId="77777777" w:rsidR="00F5449E" w:rsidRDefault="00F5449E" w:rsidP="00F5449E">
      <w:pPr>
        <w:pStyle w:val="aff0"/>
      </w:pPr>
      <w:r>
        <w:t xml:space="preserve">    </w:t>
      </w:r>
      <w:proofErr w:type="spellStart"/>
      <w:r>
        <w:t>ws.Cell</w:t>
      </w:r>
      <w:proofErr w:type="spellEnd"/>
      <w:r>
        <w:t>(1, 2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"Тип мероприятия";</w:t>
      </w:r>
    </w:p>
    <w:p w14:paraId="6F5D5AD2" w14:textId="77777777" w:rsidR="00F5449E" w:rsidRDefault="00F5449E" w:rsidP="00F5449E">
      <w:pPr>
        <w:pStyle w:val="aff0"/>
      </w:pPr>
      <w:r>
        <w:t xml:space="preserve">    </w:t>
      </w:r>
      <w:proofErr w:type="spellStart"/>
      <w:r>
        <w:t>ws.Cell</w:t>
      </w:r>
      <w:proofErr w:type="spellEnd"/>
      <w:r>
        <w:t>(1, 3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"Участок проведения";</w:t>
      </w:r>
    </w:p>
    <w:p w14:paraId="6B722817" w14:textId="77777777" w:rsidR="00F5449E" w:rsidRPr="00F5449E" w:rsidRDefault="00F5449E" w:rsidP="00F5449E">
      <w:pPr>
        <w:pStyle w:val="aff0"/>
        <w:rPr>
          <w:lang w:val="en-US"/>
        </w:rPr>
      </w:pPr>
      <w:r>
        <w:t xml:space="preserve">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>(1, 4).Value = "</w:t>
      </w:r>
      <w:r>
        <w:t>Описание</w:t>
      </w:r>
      <w:r w:rsidRPr="00F5449E">
        <w:rPr>
          <w:lang w:val="en-US"/>
        </w:rPr>
        <w:t>";</w:t>
      </w:r>
    </w:p>
    <w:p w14:paraId="1578F9A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>(1, 5).Value = "</w:t>
      </w:r>
      <w:r>
        <w:t>Дата</w:t>
      </w:r>
      <w:r w:rsidRPr="00F5449E">
        <w:rPr>
          <w:lang w:val="en-US"/>
        </w:rPr>
        <w:t>";</w:t>
      </w:r>
    </w:p>
    <w:p w14:paraId="5D0E933F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>(1, 6).Value = "</w:t>
      </w:r>
      <w:r>
        <w:t>Тип</w:t>
      </w:r>
      <w:r w:rsidRPr="00F5449E">
        <w:rPr>
          <w:lang w:val="en-US"/>
        </w:rPr>
        <w:t xml:space="preserve"> </w:t>
      </w:r>
      <w:r>
        <w:t>древесины</w:t>
      </w:r>
      <w:r w:rsidRPr="00F5449E">
        <w:rPr>
          <w:lang w:val="en-US"/>
        </w:rPr>
        <w:t>";</w:t>
      </w:r>
    </w:p>
    <w:p w14:paraId="1333C356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proofErr w:type="spellStart"/>
      <w:r>
        <w:t>ws.Cell</w:t>
      </w:r>
      <w:proofErr w:type="spellEnd"/>
      <w:r>
        <w:t>(1, 7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"Количество древесины";</w:t>
      </w:r>
    </w:p>
    <w:p w14:paraId="43D97FDA" w14:textId="77777777" w:rsidR="00F5449E" w:rsidRDefault="00F5449E" w:rsidP="00F5449E">
      <w:pPr>
        <w:pStyle w:val="aff0"/>
      </w:pPr>
    </w:p>
    <w:p w14:paraId="0A0A9E39" w14:textId="77777777" w:rsidR="00F5449E" w:rsidRPr="00F5449E" w:rsidRDefault="00F5449E" w:rsidP="00F5449E">
      <w:pPr>
        <w:pStyle w:val="aff0"/>
        <w:rPr>
          <w:lang w:val="en-US"/>
        </w:rPr>
      </w:pPr>
      <w:r>
        <w:t xml:space="preserve">   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headerRange</w:t>
      </w:r>
      <w:proofErr w:type="spellEnd"/>
      <w:r w:rsidRPr="00F5449E">
        <w:rPr>
          <w:lang w:val="en-US"/>
        </w:rPr>
        <w:t xml:space="preserve"> = </w:t>
      </w:r>
      <w:proofErr w:type="spellStart"/>
      <w:proofErr w:type="gramStart"/>
      <w:r w:rsidRPr="00F5449E">
        <w:rPr>
          <w:lang w:val="en-US"/>
        </w:rPr>
        <w:t>ws.Range</w:t>
      </w:r>
      <w:proofErr w:type="spellEnd"/>
      <w:proofErr w:type="gramEnd"/>
      <w:r w:rsidRPr="00F5449E">
        <w:rPr>
          <w:lang w:val="en-US"/>
        </w:rPr>
        <w:t>(1, 1, 1, 7);</w:t>
      </w:r>
    </w:p>
    <w:p w14:paraId="5464A3E2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headerRange.Style.Font.Bold</w:t>
      </w:r>
      <w:proofErr w:type="spellEnd"/>
      <w:r w:rsidRPr="00F5449E">
        <w:rPr>
          <w:lang w:val="en-US"/>
        </w:rPr>
        <w:t xml:space="preserve"> = true;</w:t>
      </w:r>
    </w:p>
    <w:p w14:paraId="33EFF144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headerRange.Style.Fill.BackgroundColor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XLColor.LightGray</w:t>
      </w:r>
      <w:proofErr w:type="spellEnd"/>
      <w:r w:rsidRPr="00F5449E">
        <w:rPr>
          <w:lang w:val="en-US"/>
        </w:rPr>
        <w:t>;</w:t>
      </w:r>
    </w:p>
    <w:p w14:paraId="17078137" w14:textId="77777777" w:rsidR="00F5449E" w:rsidRPr="00F5449E" w:rsidRDefault="00F5449E" w:rsidP="00F5449E">
      <w:pPr>
        <w:pStyle w:val="aff0"/>
        <w:rPr>
          <w:lang w:val="en-US"/>
        </w:rPr>
      </w:pPr>
    </w:p>
    <w:p w14:paraId="15F4E7B6" w14:textId="7F271F14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// </w:t>
      </w:r>
      <w:r w:rsidR="00B33B00">
        <w:t>Загружаем данные в строки</w:t>
      </w:r>
    </w:p>
    <w:p w14:paraId="6F69E497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for (int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 xml:space="preserve"> = 0;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 xml:space="preserve"> &lt; _</w:t>
      </w:r>
      <w:proofErr w:type="spellStart"/>
      <w:r w:rsidRPr="00F5449E">
        <w:rPr>
          <w:lang w:val="en-US"/>
        </w:rPr>
        <w:t>eventList.Count</w:t>
      </w:r>
      <w:proofErr w:type="spellEnd"/>
      <w:r w:rsidRPr="00F5449E">
        <w:rPr>
          <w:lang w:val="en-US"/>
        </w:rPr>
        <w:t xml:space="preserve">;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>++)</w:t>
      </w:r>
    </w:p>
    <w:p w14:paraId="4C736CE4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{</w:t>
      </w:r>
    </w:p>
    <w:p w14:paraId="0325405F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row = 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 xml:space="preserve"> + 2;</w:t>
      </w:r>
    </w:p>
    <w:p w14:paraId="4723324F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ev</w:t>
      </w:r>
      <w:proofErr w:type="spellEnd"/>
      <w:r w:rsidRPr="00F5449E">
        <w:rPr>
          <w:lang w:val="en-US"/>
        </w:rPr>
        <w:t xml:space="preserve"> = _</w:t>
      </w:r>
      <w:proofErr w:type="spellStart"/>
      <w:r w:rsidRPr="00F5449E">
        <w:rPr>
          <w:lang w:val="en-US"/>
        </w:rPr>
        <w:t>eventList</w:t>
      </w:r>
      <w:proofErr w:type="spellEnd"/>
      <w:r w:rsidRPr="00F5449E">
        <w:rPr>
          <w:lang w:val="en-US"/>
        </w:rPr>
        <w:t>[</w:t>
      </w:r>
      <w:proofErr w:type="spellStart"/>
      <w:r w:rsidRPr="00F5449E">
        <w:rPr>
          <w:lang w:val="en-US"/>
        </w:rPr>
        <w:t>i</w:t>
      </w:r>
      <w:proofErr w:type="spellEnd"/>
      <w:r w:rsidRPr="00F5449E">
        <w:rPr>
          <w:lang w:val="en-US"/>
        </w:rPr>
        <w:t>];</w:t>
      </w:r>
    </w:p>
    <w:p w14:paraId="2C4DEA94" w14:textId="77777777" w:rsidR="00F5449E" w:rsidRPr="00F5449E" w:rsidRDefault="00F5449E" w:rsidP="00F5449E">
      <w:pPr>
        <w:pStyle w:val="aff0"/>
        <w:rPr>
          <w:lang w:val="en-US"/>
        </w:rPr>
      </w:pPr>
    </w:p>
    <w:p w14:paraId="442CED22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 xml:space="preserve">(row, 1).Value = </w:t>
      </w:r>
      <w:proofErr w:type="spellStart"/>
      <w:r w:rsidRPr="00F5449E">
        <w:rPr>
          <w:lang w:val="en-US"/>
        </w:rPr>
        <w:t>ev.EventId</w:t>
      </w:r>
      <w:proofErr w:type="spellEnd"/>
      <w:r w:rsidRPr="00F5449E">
        <w:rPr>
          <w:lang w:val="en-US"/>
        </w:rPr>
        <w:t>;</w:t>
      </w:r>
    </w:p>
    <w:p w14:paraId="0A920221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 xml:space="preserve">(row, 2).Value = </w:t>
      </w:r>
      <w:proofErr w:type="spellStart"/>
      <w:r w:rsidRPr="00F5449E">
        <w:rPr>
          <w:lang w:val="en-US"/>
        </w:rPr>
        <w:t>ev.EventType</w:t>
      </w:r>
      <w:proofErr w:type="spellEnd"/>
      <w:r w:rsidRPr="00F5449E">
        <w:rPr>
          <w:lang w:val="en-US"/>
        </w:rPr>
        <w:t>;</w:t>
      </w:r>
    </w:p>
    <w:p w14:paraId="1E685820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>(row, 3).Value = $"</w:t>
      </w:r>
      <w:r>
        <w:t>Лесной</w:t>
      </w:r>
      <w:r w:rsidRPr="00F5449E">
        <w:rPr>
          <w:lang w:val="en-US"/>
        </w:rPr>
        <w:t xml:space="preserve"> </w:t>
      </w:r>
      <w:r>
        <w:t>участок</w:t>
      </w:r>
      <w:r w:rsidRPr="00F5449E">
        <w:rPr>
          <w:lang w:val="en-US"/>
        </w:rPr>
        <w:t xml:space="preserve"> №{</w:t>
      </w:r>
      <w:proofErr w:type="spellStart"/>
      <w:r w:rsidRPr="00F5449E">
        <w:rPr>
          <w:lang w:val="en-US"/>
        </w:rPr>
        <w:t>ev.PlotId</w:t>
      </w:r>
      <w:proofErr w:type="spellEnd"/>
      <w:r w:rsidRPr="00F5449E">
        <w:rPr>
          <w:lang w:val="en-US"/>
        </w:rPr>
        <w:t>}";</w:t>
      </w:r>
    </w:p>
    <w:p w14:paraId="24097694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 xml:space="preserve">(row, 4).Value = </w:t>
      </w:r>
      <w:proofErr w:type="spellStart"/>
      <w:r w:rsidRPr="00F5449E">
        <w:rPr>
          <w:lang w:val="en-US"/>
        </w:rPr>
        <w:t>ev.Description</w:t>
      </w:r>
      <w:proofErr w:type="spellEnd"/>
      <w:r w:rsidRPr="00F5449E">
        <w:rPr>
          <w:lang w:val="en-US"/>
        </w:rPr>
        <w:t>;</w:t>
      </w:r>
    </w:p>
    <w:p w14:paraId="1A16D306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 xml:space="preserve">(row, 5).Value = </w:t>
      </w:r>
      <w:proofErr w:type="spellStart"/>
      <w:r w:rsidRPr="00F5449E">
        <w:rPr>
          <w:lang w:val="en-US"/>
        </w:rPr>
        <w:t>ev.Date.ToString</w:t>
      </w:r>
      <w:proofErr w:type="spellEnd"/>
      <w:r w:rsidRPr="00F5449E">
        <w:rPr>
          <w:lang w:val="en-US"/>
        </w:rPr>
        <w:t>("</w:t>
      </w:r>
      <w:proofErr w:type="spellStart"/>
      <w:r w:rsidRPr="00F5449E">
        <w:rPr>
          <w:lang w:val="en-US"/>
        </w:rPr>
        <w:t>dd.MM.yyyy</w:t>
      </w:r>
      <w:proofErr w:type="spellEnd"/>
      <w:r w:rsidRPr="00F5449E">
        <w:rPr>
          <w:lang w:val="en-US"/>
        </w:rPr>
        <w:t xml:space="preserve">", </w:t>
      </w:r>
      <w:proofErr w:type="spellStart"/>
      <w:r w:rsidRPr="00F5449E">
        <w:rPr>
          <w:lang w:val="en-US"/>
        </w:rPr>
        <w:t>CultureInfo.InvariantCulture</w:t>
      </w:r>
      <w:proofErr w:type="spellEnd"/>
      <w:r w:rsidRPr="00F5449E">
        <w:rPr>
          <w:lang w:val="en-US"/>
        </w:rPr>
        <w:t>);</w:t>
      </w:r>
    </w:p>
    <w:p w14:paraId="78AA5D0D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 xml:space="preserve">(row, 6).Value = </w:t>
      </w:r>
      <w:proofErr w:type="spellStart"/>
      <w:r w:rsidRPr="00F5449E">
        <w:rPr>
          <w:lang w:val="en-US"/>
        </w:rPr>
        <w:t>ev.TreeType</w:t>
      </w:r>
      <w:proofErr w:type="spellEnd"/>
      <w:r w:rsidRPr="00F5449E">
        <w:rPr>
          <w:lang w:val="en-US"/>
        </w:rPr>
        <w:t xml:space="preserve"> ?? "";</w:t>
      </w:r>
    </w:p>
    <w:p w14:paraId="3AC0ADB0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    </w:t>
      </w:r>
      <w:proofErr w:type="spellStart"/>
      <w:proofErr w:type="gramStart"/>
      <w:r w:rsidRPr="00F5449E">
        <w:rPr>
          <w:lang w:val="en-US"/>
        </w:rPr>
        <w:t>ws.Cell</w:t>
      </w:r>
      <w:proofErr w:type="spellEnd"/>
      <w:proofErr w:type="gramEnd"/>
      <w:r w:rsidRPr="00F5449E">
        <w:rPr>
          <w:lang w:val="en-US"/>
        </w:rPr>
        <w:t>(row, 7).Value = ev.</w:t>
      </w:r>
      <w:proofErr w:type="spellStart"/>
      <w:r w:rsidRPr="00F5449E">
        <w:rPr>
          <w:lang w:val="en-US"/>
        </w:rPr>
        <w:t>TreesNumber</w:t>
      </w:r>
      <w:proofErr w:type="spellEnd"/>
      <w:r w:rsidRPr="00F5449E">
        <w:rPr>
          <w:lang w:val="en-US"/>
        </w:rPr>
        <w:t>?.</w:t>
      </w:r>
      <w:proofErr w:type="spellStart"/>
      <w:r w:rsidRPr="00F5449E">
        <w:rPr>
          <w:lang w:val="en-US"/>
        </w:rPr>
        <w:t>ToString</w:t>
      </w:r>
      <w:proofErr w:type="spellEnd"/>
      <w:r w:rsidRPr="00F5449E">
        <w:rPr>
          <w:lang w:val="en-US"/>
        </w:rPr>
        <w:t xml:space="preserve">() ?? </w:t>
      </w:r>
      <w:r>
        <w:t>"";</w:t>
      </w:r>
    </w:p>
    <w:p w14:paraId="0CD41D6B" w14:textId="77777777" w:rsidR="00F5449E" w:rsidRDefault="00F5449E" w:rsidP="00F5449E">
      <w:pPr>
        <w:pStyle w:val="aff0"/>
      </w:pPr>
      <w:r>
        <w:t xml:space="preserve">    }</w:t>
      </w:r>
    </w:p>
    <w:p w14:paraId="40795B9A" w14:textId="77777777" w:rsidR="00F5449E" w:rsidRDefault="00F5449E" w:rsidP="00F5449E">
      <w:pPr>
        <w:pStyle w:val="aff0"/>
      </w:pPr>
      <w:r>
        <w:t xml:space="preserve">    int </w:t>
      </w:r>
      <w:proofErr w:type="spellStart"/>
      <w:r>
        <w:t>lastRow</w:t>
      </w:r>
      <w:proofErr w:type="spellEnd"/>
      <w:r>
        <w:t xml:space="preserve"> = _</w:t>
      </w:r>
      <w:proofErr w:type="spellStart"/>
      <w:r>
        <w:t>eventList.Count</w:t>
      </w:r>
      <w:proofErr w:type="spellEnd"/>
      <w:r>
        <w:t xml:space="preserve"> + 1; // +1 потому что первая строка — заголовок</w:t>
      </w:r>
    </w:p>
    <w:p w14:paraId="0ABBF299" w14:textId="77777777" w:rsidR="00F5449E" w:rsidRPr="00F5449E" w:rsidRDefault="00F5449E" w:rsidP="00F5449E">
      <w:pPr>
        <w:pStyle w:val="aff0"/>
        <w:rPr>
          <w:lang w:val="en-US"/>
        </w:rPr>
      </w:pPr>
      <w:r>
        <w:t xml:space="preserve">    </w:t>
      </w:r>
      <w:r w:rsidRPr="00F5449E">
        <w:rPr>
          <w:lang w:val="en-US"/>
        </w:rPr>
        <w:t xml:space="preserve">int </w:t>
      </w:r>
      <w:proofErr w:type="spellStart"/>
      <w:r w:rsidRPr="00F5449E">
        <w:rPr>
          <w:lang w:val="en-US"/>
        </w:rPr>
        <w:t>lastColumn</w:t>
      </w:r>
      <w:proofErr w:type="spellEnd"/>
      <w:r w:rsidRPr="00F5449E">
        <w:rPr>
          <w:lang w:val="en-US"/>
        </w:rPr>
        <w:t xml:space="preserve"> = 7; // </w:t>
      </w:r>
      <w:r>
        <w:t>количество</w:t>
      </w:r>
      <w:r w:rsidRPr="00F5449E">
        <w:rPr>
          <w:lang w:val="en-US"/>
        </w:rPr>
        <w:t xml:space="preserve"> </w:t>
      </w:r>
      <w:r>
        <w:t>столбцов</w:t>
      </w:r>
    </w:p>
    <w:p w14:paraId="67568E47" w14:textId="77777777" w:rsidR="00F5449E" w:rsidRPr="00F5449E" w:rsidRDefault="00F5449E" w:rsidP="00F5449E">
      <w:pPr>
        <w:pStyle w:val="aff0"/>
        <w:rPr>
          <w:lang w:val="en-US"/>
        </w:rPr>
      </w:pPr>
    </w:p>
    <w:p w14:paraId="7E9D2A8E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</w:t>
      </w:r>
      <w:proofErr w:type="spellStart"/>
      <w:r w:rsidRPr="00F5449E">
        <w:rPr>
          <w:lang w:val="en-US"/>
        </w:rPr>
        <w:t>dataRange</w:t>
      </w:r>
      <w:proofErr w:type="spellEnd"/>
      <w:r w:rsidRPr="00F5449E">
        <w:rPr>
          <w:lang w:val="en-US"/>
        </w:rPr>
        <w:t xml:space="preserve"> = </w:t>
      </w:r>
      <w:proofErr w:type="spellStart"/>
      <w:proofErr w:type="gramStart"/>
      <w:r w:rsidRPr="00F5449E">
        <w:rPr>
          <w:lang w:val="en-US"/>
        </w:rPr>
        <w:t>ws.Range</w:t>
      </w:r>
      <w:proofErr w:type="spellEnd"/>
      <w:proofErr w:type="gramEnd"/>
      <w:r w:rsidRPr="00F5449E">
        <w:rPr>
          <w:lang w:val="en-US"/>
        </w:rPr>
        <w:t xml:space="preserve">(1, 1, </w:t>
      </w:r>
      <w:proofErr w:type="spellStart"/>
      <w:r w:rsidRPr="00F5449E">
        <w:rPr>
          <w:lang w:val="en-US"/>
        </w:rPr>
        <w:t>lastRow</w:t>
      </w:r>
      <w:proofErr w:type="spellEnd"/>
      <w:r w:rsidRPr="00F5449E">
        <w:rPr>
          <w:lang w:val="en-US"/>
        </w:rPr>
        <w:t xml:space="preserve">, </w:t>
      </w:r>
      <w:proofErr w:type="spellStart"/>
      <w:r w:rsidRPr="00F5449E">
        <w:rPr>
          <w:lang w:val="en-US"/>
        </w:rPr>
        <w:t>lastColumn</w:t>
      </w:r>
      <w:proofErr w:type="spellEnd"/>
      <w:r w:rsidRPr="00F5449E">
        <w:rPr>
          <w:lang w:val="en-US"/>
        </w:rPr>
        <w:t>);</w:t>
      </w:r>
    </w:p>
    <w:p w14:paraId="6E7697F2" w14:textId="77777777" w:rsidR="00F5449E" w:rsidRPr="00F5449E" w:rsidRDefault="00F5449E" w:rsidP="00F5449E">
      <w:pPr>
        <w:pStyle w:val="aff0"/>
        <w:rPr>
          <w:lang w:val="en-US"/>
        </w:rPr>
      </w:pPr>
    </w:p>
    <w:p w14:paraId="56B0239C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r>
        <w:t>// Центрируем текст по горизонтали и вертикали</w:t>
      </w:r>
    </w:p>
    <w:p w14:paraId="3E530BE3" w14:textId="77777777" w:rsidR="00F5449E" w:rsidRPr="00F5449E" w:rsidRDefault="00F5449E" w:rsidP="00F5449E">
      <w:pPr>
        <w:pStyle w:val="aff0"/>
        <w:rPr>
          <w:lang w:val="en-US"/>
        </w:rPr>
      </w:pPr>
      <w:r>
        <w:t xml:space="preserve">    </w:t>
      </w:r>
      <w:proofErr w:type="spellStart"/>
      <w:r w:rsidRPr="00F5449E">
        <w:rPr>
          <w:lang w:val="en-US"/>
        </w:rPr>
        <w:t>dataRange.Style.Alignment.Horizontal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XLAlignmentHorizontalValues.Center</w:t>
      </w:r>
      <w:proofErr w:type="spellEnd"/>
      <w:r w:rsidRPr="00F5449E">
        <w:rPr>
          <w:lang w:val="en-US"/>
        </w:rPr>
        <w:t>;</w:t>
      </w:r>
    </w:p>
    <w:p w14:paraId="12FBD2BE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dataRange.Style.Alignment.Vertical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XLAlignmentVerticalValues.Center</w:t>
      </w:r>
      <w:proofErr w:type="spellEnd"/>
      <w:r w:rsidRPr="00F5449E">
        <w:rPr>
          <w:lang w:val="en-US"/>
        </w:rPr>
        <w:t>;</w:t>
      </w:r>
    </w:p>
    <w:p w14:paraId="61D07D3E" w14:textId="77777777" w:rsidR="00F5449E" w:rsidRPr="00F5449E" w:rsidRDefault="00F5449E" w:rsidP="00F5449E">
      <w:pPr>
        <w:pStyle w:val="aff0"/>
        <w:rPr>
          <w:lang w:val="en-US"/>
        </w:rPr>
      </w:pPr>
    </w:p>
    <w:p w14:paraId="16619289" w14:textId="002F399C" w:rsidR="00F5449E" w:rsidRPr="00F5449E" w:rsidRDefault="00F5449E" w:rsidP="00F5449E">
      <w:pPr>
        <w:pStyle w:val="aff0"/>
        <w:rPr>
          <w:lang w:val="en-US"/>
        </w:rPr>
      </w:pPr>
      <w:r>
        <w:rPr>
          <w:lang w:val="en-US"/>
        </w:rPr>
        <w:t xml:space="preserve">    // </w:t>
      </w:r>
      <w:r>
        <w:t>Добавление</w:t>
      </w:r>
      <w:r w:rsidRPr="00F5449E">
        <w:rPr>
          <w:lang w:val="en-US"/>
        </w:rPr>
        <w:t xml:space="preserve"> </w:t>
      </w:r>
      <w:r>
        <w:t>границ</w:t>
      </w:r>
      <w:r w:rsidRPr="00F5449E">
        <w:rPr>
          <w:lang w:val="en-US"/>
        </w:rPr>
        <w:t xml:space="preserve"> </w:t>
      </w:r>
      <w:r>
        <w:t>для</w:t>
      </w:r>
      <w:r w:rsidRPr="00F5449E">
        <w:rPr>
          <w:lang w:val="en-US"/>
        </w:rPr>
        <w:t xml:space="preserve"> </w:t>
      </w:r>
      <w:r>
        <w:t>наглядности</w:t>
      </w:r>
    </w:p>
    <w:p w14:paraId="383F518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dataRange.Style.Border.OutsideBorder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XLBorderStyleValues.Thin</w:t>
      </w:r>
      <w:proofErr w:type="spellEnd"/>
      <w:r w:rsidRPr="00F5449E">
        <w:rPr>
          <w:lang w:val="en-US"/>
        </w:rPr>
        <w:t>;</w:t>
      </w:r>
    </w:p>
    <w:p w14:paraId="7027BE5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dataRange.Style.Border.InsideBorder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XLBorderStyleValues.Thin</w:t>
      </w:r>
      <w:proofErr w:type="spellEnd"/>
      <w:r w:rsidRPr="00F5449E">
        <w:rPr>
          <w:lang w:val="en-US"/>
        </w:rPr>
        <w:t>;</w:t>
      </w:r>
    </w:p>
    <w:p w14:paraId="3FBE4468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proofErr w:type="gramStart"/>
      <w:r w:rsidRPr="00F5449E">
        <w:rPr>
          <w:lang w:val="en-US"/>
        </w:rPr>
        <w:t>ws.Columns</w:t>
      </w:r>
      <w:proofErr w:type="spellEnd"/>
      <w:proofErr w:type="gramEnd"/>
      <w:r w:rsidRPr="00F5449E">
        <w:rPr>
          <w:lang w:val="en-US"/>
        </w:rPr>
        <w:t>().</w:t>
      </w:r>
      <w:proofErr w:type="spellStart"/>
      <w:r w:rsidRPr="00F5449E">
        <w:rPr>
          <w:lang w:val="en-US"/>
        </w:rPr>
        <w:t>AdjustToContents</w:t>
      </w:r>
      <w:proofErr w:type="spellEnd"/>
      <w:r w:rsidRPr="00F5449E">
        <w:rPr>
          <w:lang w:val="en-US"/>
        </w:rPr>
        <w:t>();</w:t>
      </w:r>
    </w:p>
    <w:p w14:paraId="01532F2A" w14:textId="77777777" w:rsidR="00F5449E" w:rsidRPr="00F5449E" w:rsidRDefault="00F5449E" w:rsidP="00F5449E">
      <w:pPr>
        <w:pStyle w:val="aff0"/>
        <w:rPr>
          <w:lang w:val="en-US"/>
        </w:rPr>
      </w:pPr>
    </w:p>
    <w:p w14:paraId="6F450884" w14:textId="7A3F69B5" w:rsidR="00F5449E" w:rsidRPr="00F5449E" w:rsidRDefault="00B33B00" w:rsidP="00F5449E">
      <w:pPr>
        <w:pStyle w:val="aff0"/>
        <w:rPr>
          <w:lang w:val="en-US"/>
        </w:rPr>
      </w:pPr>
      <w:r>
        <w:rPr>
          <w:lang w:val="en-US"/>
        </w:rPr>
        <w:t xml:space="preserve">    // </w:t>
      </w:r>
      <w:r w:rsidR="00F5449E">
        <w:t>Сохранение</w:t>
      </w:r>
    </w:p>
    <w:p w14:paraId="46649AE0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dialog = new </w:t>
      </w:r>
      <w:proofErr w:type="spellStart"/>
      <w:r w:rsidRPr="00F5449E">
        <w:rPr>
          <w:lang w:val="en-US"/>
        </w:rPr>
        <w:t>SaveFileDialog</w:t>
      </w:r>
      <w:proofErr w:type="spellEnd"/>
    </w:p>
    <w:p w14:paraId="1C96708C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{</w:t>
      </w:r>
    </w:p>
    <w:p w14:paraId="52687749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</w:t>
      </w:r>
      <w:proofErr w:type="spellStart"/>
      <w:r w:rsidRPr="00F5449E">
        <w:rPr>
          <w:lang w:val="en-US"/>
        </w:rPr>
        <w:t>FileName</w:t>
      </w:r>
      <w:proofErr w:type="spellEnd"/>
      <w:r w:rsidRPr="00F5449E">
        <w:rPr>
          <w:lang w:val="en-US"/>
        </w:rPr>
        <w:t xml:space="preserve"> = </w:t>
      </w:r>
      <w:proofErr w:type="spellStart"/>
      <w:r w:rsidRPr="00F5449E">
        <w:rPr>
          <w:lang w:val="en-US"/>
        </w:rPr>
        <w:t>selectedPlotId.HasValue</w:t>
      </w:r>
      <w:proofErr w:type="spellEnd"/>
    </w:p>
    <w:p w14:paraId="0CB50FDA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    ? $"</w:t>
      </w:r>
      <w:r>
        <w:t>Отчёт</w:t>
      </w:r>
      <w:r w:rsidRPr="00F5449E">
        <w:rPr>
          <w:lang w:val="en-US"/>
        </w:rPr>
        <w:t>_</w:t>
      </w:r>
      <w:r>
        <w:t>участок</w:t>
      </w:r>
      <w:proofErr w:type="gramStart"/>
      <w:r w:rsidRPr="00F5449E">
        <w:rPr>
          <w:lang w:val="en-US"/>
        </w:rPr>
        <w:t>_{</w:t>
      </w:r>
      <w:proofErr w:type="spellStart"/>
      <w:proofErr w:type="gramEnd"/>
      <w:r w:rsidRPr="00F5449E">
        <w:rPr>
          <w:lang w:val="en-US"/>
        </w:rPr>
        <w:t>selectedPlotId.Value</w:t>
      </w:r>
      <w:proofErr w:type="spellEnd"/>
      <w:r w:rsidRPr="00F5449E">
        <w:rPr>
          <w:lang w:val="en-US"/>
        </w:rPr>
        <w:t>}.xlsx"</w:t>
      </w:r>
    </w:p>
    <w:p w14:paraId="192DD9FE" w14:textId="77777777" w:rsidR="00F5449E" w:rsidRPr="003045A5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        </w:t>
      </w:r>
      <w:r w:rsidRPr="003045A5">
        <w:rPr>
          <w:lang w:val="en-US"/>
        </w:rPr>
        <w:t>: "</w:t>
      </w:r>
      <w:r>
        <w:t>Отчёт</w:t>
      </w:r>
      <w:r w:rsidRPr="003045A5">
        <w:rPr>
          <w:lang w:val="en-US"/>
        </w:rPr>
        <w:t>_</w:t>
      </w:r>
      <w:r>
        <w:t>все</w:t>
      </w:r>
      <w:r w:rsidRPr="003045A5">
        <w:rPr>
          <w:lang w:val="en-US"/>
        </w:rPr>
        <w:t>_</w:t>
      </w:r>
      <w:r>
        <w:t>мероприятия</w:t>
      </w:r>
      <w:r w:rsidRPr="003045A5">
        <w:rPr>
          <w:lang w:val="en-US"/>
        </w:rPr>
        <w:t>.xlsx",</w:t>
      </w:r>
    </w:p>
    <w:p w14:paraId="0F1096CE" w14:textId="77777777" w:rsidR="00F5449E" w:rsidRPr="003045A5" w:rsidRDefault="00F5449E" w:rsidP="00F5449E">
      <w:pPr>
        <w:pStyle w:val="aff0"/>
        <w:rPr>
          <w:lang w:val="en-US"/>
        </w:rPr>
      </w:pPr>
      <w:r w:rsidRPr="003045A5">
        <w:rPr>
          <w:lang w:val="en-US"/>
        </w:rPr>
        <w:t xml:space="preserve">        </w:t>
      </w:r>
      <w:proofErr w:type="spellStart"/>
      <w:r w:rsidRPr="003045A5">
        <w:rPr>
          <w:lang w:val="en-US"/>
        </w:rPr>
        <w:t>DefaultExt</w:t>
      </w:r>
      <w:proofErr w:type="spellEnd"/>
      <w:r w:rsidRPr="003045A5">
        <w:rPr>
          <w:lang w:val="en-US"/>
        </w:rPr>
        <w:t xml:space="preserve"> = ".xlsx",</w:t>
      </w:r>
    </w:p>
    <w:p w14:paraId="0A7612CA" w14:textId="77777777" w:rsidR="00F5449E" w:rsidRDefault="00F5449E" w:rsidP="00F5449E">
      <w:pPr>
        <w:pStyle w:val="aff0"/>
      </w:pPr>
      <w:r w:rsidRPr="003045A5">
        <w:rPr>
          <w:lang w:val="en-US"/>
        </w:rPr>
        <w:t xml:space="preserve">        </w:t>
      </w:r>
      <w:proofErr w:type="spellStart"/>
      <w:r>
        <w:t>Filter</w:t>
      </w:r>
      <w:proofErr w:type="spellEnd"/>
      <w:r>
        <w:t xml:space="preserve"> = "Файлы </w:t>
      </w:r>
      <w:proofErr w:type="spellStart"/>
      <w:r>
        <w:t>Excel</w:t>
      </w:r>
      <w:proofErr w:type="spellEnd"/>
      <w:r>
        <w:t xml:space="preserve"> (</w:t>
      </w:r>
      <w:proofErr w:type="gramStart"/>
      <w:r>
        <w:t>*.xlsx)|</w:t>
      </w:r>
      <w:proofErr w:type="gramEnd"/>
      <w:r>
        <w:t>*.xlsx"</w:t>
      </w:r>
    </w:p>
    <w:p w14:paraId="6EBB7A77" w14:textId="77777777" w:rsidR="00F5449E" w:rsidRPr="00F5449E" w:rsidRDefault="00F5449E" w:rsidP="00F5449E">
      <w:pPr>
        <w:pStyle w:val="aff0"/>
        <w:rPr>
          <w:lang w:val="en-US"/>
        </w:rPr>
      </w:pPr>
      <w:r>
        <w:t xml:space="preserve">    </w:t>
      </w:r>
      <w:r w:rsidRPr="00F5449E">
        <w:rPr>
          <w:lang w:val="en-US"/>
        </w:rPr>
        <w:t>};</w:t>
      </w:r>
    </w:p>
    <w:p w14:paraId="29561214" w14:textId="77777777" w:rsidR="00F5449E" w:rsidRPr="00F5449E" w:rsidRDefault="00F5449E" w:rsidP="00F5449E">
      <w:pPr>
        <w:pStyle w:val="aff0"/>
        <w:rPr>
          <w:lang w:val="en-US"/>
        </w:rPr>
      </w:pPr>
    </w:p>
    <w:p w14:paraId="66006400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if (</w:t>
      </w:r>
      <w:proofErr w:type="spellStart"/>
      <w:proofErr w:type="gramStart"/>
      <w:r w:rsidRPr="00F5449E">
        <w:rPr>
          <w:lang w:val="en-US"/>
        </w:rPr>
        <w:t>dialog.ShowDialog</w:t>
      </w:r>
      <w:proofErr w:type="spellEnd"/>
      <w:proofErr w:type="gramEnd"/>
      <w:r w:rsidRPr="00F5449E">
        <w:rPr>
          <w:lang w:val="en-US"/>
        </w:rPr>
        <w:t>() != true) return;</w:t>
      </w:r>
    </w:p>
    <w:p w14:paraId="380952EE" w14:textId="77777777" w:rsidR="00F5449E" w:rsidRPr="00F5449E" w:rsidRDefault="00F5449E" w:rsidP="00F5449E">
      <w:pPr>
        <w:pStyle w:val="aff0"/>
        <w:rPr>
          <w:lang w:val="en-US"/>
        </w:rPr>
      </w:pPr>
    </w:p>
    <w:p w14:paraId="58BF42C3" w14:textId="77777777" w:rsidR="00F5449E" w:rsidRPr="00F5449E" w:rsidRDefault="00F5449E" w:rsidP="00F5449E">
      <w:pPr>
        <w:pStyle w:val="aff0"/>
        <w:rPr>
          <w:lang w:val="en-US"/>
        </w:rPr>
      </w:pPr>
      <w:r w:rsidRPr="00F5449E">
        <w:rPr>
          <w:lang w:val="en-US"/>
        </w:rPr>
        <w:t xml:space="preserve">    using </w:t>
      </w:r>
      <w:proofErr w:type="spellStart"/>
      <w:r w:rsidRPr="00F5449E">
        <w:rPr>
          <w:lang w:val="en-US"/>
        </w:rPr>
        <w:t>var</w:t>
      </w:r>
      <w:proofErr w:type="spellEnd"/>
      <w:r w:rsidRPr="00F5449E">
        <w:rPr>
          <w:lang w:val="en-US"/>
        </w:rPr>
        <w:t xml:space="preserve"> fs = new </w:t>
      </w:r>
      <w:proofErr w:type="spellStart"/>
      <w:proofErr w:type="gramStart"/>
      <w:r w:rsidRPr="00F5449E">
        <w:rPr>
          <w:lang w:val="en-US"/>
        </w:rPr>
        <w:t>FileStream</w:t>
      </w:r>
      <w:proofErr w:type="spellEnd"/>
      <w:r w:rsidRPr="00F5449E">
        <w:rPr>
          <w:lang w:val="en-US"/>
        </w:rPr>
        <w:t>(</w:t>
      </w:r>
      <w:proofErr w:type="spellStart"/>
      <w:proofErr w:type="gramEnd"/>
      <w:r w:rsidRPr="00F5449E">
        <w:rPr>
          <w:lang w:val="en-US"/>
        </w:rPr>
        <w:t>dialog.FileName</w:t>
      </w:r>
      <w:proofErr w:type="spellEnd"/>
      <w:r w:rsidRPr="00F5449E">
        <w:rPr>
          <w:lang w:val="en-US"/>
        </w:rPr>
        <w:t xml:space="preserve">, </w:t>
      </w:r>
      <w:proofErr w:type="spellStart"/>
      <w:r w:rsidRPr="00F5449E">
        <w:rPr>
          <w:lang w:val="en-US"/>
        </w:rPr>
        <w:t>FileMode.Create</w:t>
      </w:r>
      <w:proofErr w:type="spellEnd"/>
      <w:r w:rsidRPr="00F5449E">
        <w:rPr>
          <w:lang w:val="en-US"/>
        </w:rPr>
        <w:t>);</w:t>
      </w:r>
    </w:p>
    <w:p w14:paraId="3C710590" w14:textId="77777777" w:rsidR="00F5449E" w:rsidRDefault="00F5449E" w:rsidP="00F5449E">
      <w:pPr>
        <w:pStyle w:val="aff0"/>
      </w:pPr>
      <w:r w:rsidRPr="00F5449E">
        <w:rPr>
          <w:lang w:val="en-US"/>
        </w:rPr>
        <w:t xml:space="preserve">    </w:t>
      </w:r>
      <w:proofErr w:type="spellStart"/>
      <w:proofErr w:type="gramStart"/>
      <w:r>
        <w:t>workbook.SaveAs</w:t>
      </w:r>
      <w:proofErr w:type="spellEnd"/>
      <w:proofErr w:type="gramEnd"/>
      <w:r>
        <w:t>(</w:t>
      </w:r>
      <w:proofErr w:type="spellStart"/>
      <w:r>
        <w:t>fs</w:t>
      </w:r>
      <w:proofErr w:type="spellEnd"/>
      <w:r>
        <w:t>);</w:t>
      </w:r>
    </w:p>
    <w:p w14:paraId="4D99DA99" w14:textId="37EDFFE8" w:rsidR="00376D3A" w:rsidRDefault="00376D3A">
      <w:pPr>
        <w:spacing w:after="160" w:line="259" w:lineRule="auto"/>
        <w:jc w:val="left"/>
      </w:pPr>
      <w:r>
        <w:br w:type="page"/>
      </w:r>
    </w:p>
    <w:p w14:paraId="407F2E8A" w14:textId="0AB1B2E2" w:rsidR="00376D3A" w:rsidRDefault="00376D3A" w:rsidP="00376D3A">
      <w:pPr>
        <w:pStyle w:val="1"/>
      </w:pPr>
      <w:r>
        <w:lastRenderedPageBreak/>
        <w:t>Тестирование и отладка программного обеспечения</w:t>
      </w:r>
    </w:p>
    <w:p w14:paraId="5E283AAD" w14:textId="21C93B78" w:rsidR="00376D3A" w:rsidRDefault="00376D3A" w:rsidP="00376D3A">
      <w:pPr>
        <w:pStyle w:val="2"/>
      </w:pPr>
      <w:r>
        <w:t>Структурное тестирование</w:t>
      </w:r>
    </w:p>
    <w:p w14:paraId="3FFB256A" w14:textId="599CF539" w:rsidR="00376D3A" w:rsidRDefault="00376D3A" w:rsidP="00376D3A">
      <w:pPr>
        <w:pStyle w:val="a3"/>
      </w:pPr>
      <w:proofErr w:type="spellStart"/>
      <w:r>
        <w:t>Йцу</w:t>
      </w:r>
      <w:proofErr w:type="spellEnd"/>
    </w:p>
    <w:p w14:paraId="32FAC5BE" w14:textId="15050FF5" w:rsidR="00376D3A" w:rsidRDefault="00376D3A" w:rsidP="00376D3A">
      <w:pPr>
        <w:pStyle w:val="2"/>
      </w:pPr>
      <w:r>
        <w:t>Функциональное тестирование</w:t>
      </w:r>
    </w:p>
    <w:p w14:paraId="7E41F9A6" w14:textId="56F6EDB0" w:rsidR="00376D3A" w:rsidRDefault="00376D3A" w:rsidP="00376D3A">
      <w:pPr>
        <w:pStyle w:val="a3"/>
      </w:pPr>
      <w:proofErr w:type="spellStart"/>
      <w:r>
        <w:t>Йцу</w:t>
      </w:r>
      <w:proofErr w:type="spellEnd"/>
    </w:p>
    <w:p w14:paraId="36A45C0B" w14:textId="425859FD" w:rsidR="00376D3A" w:rsidRDefault="00376D3A">
      <w:pPr>
        <w:spacing w:after="160" w:line="259" w:lineRule="auto"/>
        <w:jc w:val="left"/>
      </w:pPr>
      <w:r>
        <w:br w:type="page"/>
      </w:r>
    </w:p>
    <w:p w14:paraId="52811D78" w14:textId="7DC6DCFD" w:rsidR="00376D3A" w:rsidRDefault="00376D3A" w:rsidP="00376D3A">
      <w:pPr>
        <w:pStyle w:val="1"/>
      </w:pPr>
      <w:r>
        <w:lastRenderedPageBreak/>
        <w:t>Инструкция по эксплуатации программного обеспечения</w:t>
      </w:r>
    </w:p>
    <w:p w14:paraId="226EA93D" w14:textId="66FD8F5C" w:rsidR="00376D3A" w:rsidRDefault="00376D3A" w:rsidP="00376D3A">
      <w:pPr>
        <w:pStyle w:val="2"/>
      </w:pPr>
      <w:r>
        <w:t>Установка программного обеспечения</w:t>
      </w:r>
    </w:p>
    <w:p w14:paraId="2871A732" w14:textId="53EDDE0A" w:rsidR="00376D3A" w:rsidRDefault="00376D3A" w:rsidP="00376D3A">
      <w:pPr>
        <w:pStyle w:val="a3"/>
      </w:pPr>
      <w:proofErr w:type="spellStart"/>
      <w:r>
        <w:t>Йцу</w:t>
      </w:r>
      <w:proofErr w:type="spellEnd"/>
    </w:p>
    <w:p w14:paraId="217FC3A9" w14:textId="47E29FE7" w:rsidR="00376D3A" w:rsidRDefault="00376D3A" w:rsidP="00376D3A">
      <w:pPr>
        <w:pStyle w:val="2"/>
      </w:pPr>
      <w:r>
        <w:t>Инструкция по работе</w:t>
      </w:r>
    </w:p>
    <w:p w14:paraId="5C1D4CBD" w14:textId="54A04B8D" w:rsidR="00376D3A" w:rsidRDefault="00376D3A" w:rsidP="00376D3A">
      <w:pPr>
        <w:pStyle w:val="a3"/>
      </w:pPr>
      <w:proofErr w:type="spellStart"/>
      <w:r>
        <w:t>Йцу</w:t>
      </w:r>
      <w:proofErr w:type="spellEnd"/>
    </w:p>
    <w:p w14:paraId="5D4EC297" w14:textId="302ADCB7" w:rsidR="00376D3A" w:rsidRDefault="00376D3A">
      <w:pPr>
        <w:spacing w:after="160" w:line="259" w:lineRule="auto"/>
        <w:jc w:val="left"/>
      </w:pPr>
      <w:r>
        <w:br w:type="page"/>
      </w:r>
    </w:p>
    <w:p w14:paraId="77623251" w14:textId="065E23A0" w:rsidR="00376D3A" w:rsidRDefault="00376D3A" w:rsidP="00376D3A">
      <w:pPr>
        <w:pStyle w:val="a3"/>
        <w:jc w:val="center"/>
        <w:rPr>
          <w:rStyle w:val="affc"/>
          <w:b/>
          <w:i w:val="0"/>
          <w:sz w:val="32"/>
        </w:rPr>
      </w:pPr>
      <w:r w:rsidRPr="00376D3A">
        <w:rPr>
          <w:rStyle w:val="affc"/>
          <w:b/>
          <w:i w:val="0"/>
          <w:sz w:val="32"/>
        </w:rPr>
        <w:lastRenderedPageBreak/>
        <w:t>ЗАКЛЮЧЕНИЕ</w:t>
      </w:r>
    </w:p>
    <w:p w14:paraId="64896486" w14:textId="527F36ED" w:rsidR="00376D3A" w:rsidRDefault="00376D3A" w:rsidP="00376D3A">
      <w:pPr>
        <w:pStyle w:val="a3"/>
        <w:jc w:val="center"/>
        <w:rPr>
          <w:rStyle w:val="affc"/>
          <w:b/>
          <w:i w:val="0"/>
          <w:sz w:val="32"/>
        </w:rPr>
      </w:pPr>
    </w:p>
    <w:p w14:paraId="756B024D" w14:textId="5FE27B9F" w:rsidR="00376D3A" w:rsidRDefault="00376D3A" w:rsidP="00376D3A">
      <w:pPr>
        <w:pStyle w:val="a3"/>
        <w:rPr>
          <w:rStyle w:val="affc"/>
          <w:i w:val="0"/>
        </w:rPr>
      </w:pPr>
      <w:proofErr w:type="spellStart"/>
      <w:r w:rsidRPr="00376D3A">
        <w:rPr>
          <w:rStyle w:val="affc"/>
          <w:i w:val="0"/>
        </w:rPr>
        <w:t>Йцу</w:t>
      </w:r>
      <w:proofErr w:type="spellEnd"/>
    </w:p>
    <w:p w14:paraId="1B872572" w14:textId="3B1D190C" w:rsidR="00376D3A" w:rsidRDefault="00376D3A">
      <w:pPr>
        <w:spacing w:after="160" w:line="259" w:lineRule="auto"/>
        <w:jc w:val="left"/>
        <w:rPr>
          <w:rStyle w:val="affc"/>
          <w:i w:val="0"/>
        </w:rPr>
      </w:pPr>
      <w:r>
        <w:rPr>
          <w:rStyle w:val="affc"/>
          <w:i w:val="0"/>
        </w:rPr>
        <w:br w:type="page"/>
      </w:r>
    </w:p>
    <w:p w14:paraId="6656A2D8" w14:textId="21687F25" w:rsidR="00376D3A" w:rsidRDefault="00376D3A" w:rsidP="00376D3A">
      <w:pPr>
        <w:pStyle w:val="a3"/>
        <w:jc w:val="center"/>
        <w:rPr>
          <w:rStyle w:val="affc"/>
          <w:b/>
          <w:i w:val="0"/>
          <w:sz w:val="32"/>
        </w:rPr>
      </w:pPr>
      <w:r w:rsidRPr="00376D3A">
        <w:rPr>
          <w:rStyle w:val="affc"/>
          <w:b/>
          <w:i w:val="0"/>
          <w:sz w:val="32"/>
        </w:rPr>
        <w:lastRenderedPageBreak/>
        <w:t>СПИСОК ИСПОЛЬЗОВАННЫХ ИСТОЧНИКОВ</w:t>
      </w:r>
    </w:p>
    <w:p w14:paraId="40E2831C" w14:textId="27B06200" w:rsidR="00376D3A" w:rsidRDefault="00376D3A" w:rsidP="00376D3A">
      <w:pPr>
        <w:pStyle w:val="a3"/>
        <w:jc w:val="center"/>
        <w:rPr>
          <w:rStyle w:val="affc"/>
          <w:b/>
          <w:i w:val="0"/>
          <w:sz w:val="32"/>
        </w:rPr>
      </w:pPr>
    </w:p>
    <w:p w14:paraId="473E5132" w14:textId="77777777" w:rsidR="00CB2182" w:rsidRPr="00376D3A" w:rsidRDefault="00121D83" w:rsidP="00376D3A">
      <w:pPr>
        <w:pStyle w:val="a"/>
        <w:rPr>
          <w:szCs w:val="28"/>
        </w:rPr>
      </w:pPr>
      <w:r w:rsidRPr="00376D3A">
        <w:rPr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376D3A">
        <w:rPr>
          <w:szCs w:val="28"/>
        </w:rPr>
        <w:t>Петербург :</w:t>
      </w:r>
      <w:proofErr w:type="gramEnd"/>
      <w:r w:rsidRPr="00376D3A">
        <w:rPr>
          <w:szCs w:val="28"/>
        </w:rPr>
        <w:t xml:space="preserve"> Питер, 2021. – 224 с. – URL: </w:t>
      </w:r>
      <w:hyperlink r:id="rId16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17" w:history="1">
        <w:r w:rsidRPr="00376D3A">
          <w:rPr>
            <w:rStyle w:val="af7"/>
            <w:b/>
            <w:iCs/>
            <w:szCs w:val="28"/>
          </w:rPr>
          <w:t>ibooks.ru/bookshelf/376974/reading</w:t>
        </w:r>
      </w:hyperlink>
      <w:r w:rsidRPr="00376D3A">
        <w:rPr>
          <w:szCs w:val="28"/>
        </w:rPr>
        <w:t xml:space="preserve"> (дата обращения: __.11.2025). – Режим доступа: для </w:t>
      </w:r>
      <w:proofErr w:type="spellStart"/>
      <w:r w:rsidRPr="00376D3A">
        <w:rPr>
          <w:szCs w:val="28"/>
        </w:rPr>
        <w:t>зарегистрир</w:t>
      </w:r>
      <w:proofErr w:type="spellEnd"/>
      <w:r w:rsidRPr="00376D3A">
        <w:rPr>
          <w:szCs w:val="28"/>
        </w:rPr>
        <w:t xml:space="preserve">. пользователей. – </w:t>
      </w:r>
      <w:proofErr w:type="gramStart"/>
      <w:r w:rsidRPr="00376D3A">
        <w:rPr>
          <w:szCs w:val="28"/>
        </w:rPr>
        <w:t>Текст :</w:t>
      </w:r>
      <w:proofErr w:type="gramEnd"/>
      <w:r w:rsidRPr="00376D3A">
        <w:rPr>
          <w:szCs w:val="28"/>
        </w:rPr>
        <w:t xml:space="preserve"> электронный.</w:t>
      </w:r>
    </w:p>
    <w:p w14:paraId="3CBDB3C5" w14:textId="77777777" w:rsidR="00CB2182" w:rsidRPr="00376D3A" w:rsidRDefault="00121D83" w:rsidP="00376D3A">
      <w:pPr>
        <w:pStyle w:val="a"/>
        <w:rPr>
          <w:szCs w:val="28"/>
        </w:rPr>
      </w:pPr>
      <w:r w:rsidRPr="00376D3A">
        <w:rPr>
          <w:szCs w:val="28"/>
        </w:rPr>
        <w:t xml:space="preserve">Гагарина, Л. Г. Технология разработки программного </w:t>
      </w:r>
      <w:proofErr w:type="gramStart"/>
      <w:r w:rsidRPr="00376D3A">
        <w:rPr>
          <w:szCs w:val="28"/>
        </w:rPr>
        <w:t>обеспечения :</w:t>
      </w:r>
      <w:proofErr w:type="gramEnd"/>
      <w:r w:rsidRPr="00376D3A">
        <w:rPr>
          <w:szCs w:val="28"/>
        </w:rPr>
        <w:t xml:space="preserve"> учебное пособие / Л. Г. Гагарина, Е. В. </w:t>
      </w:r>
      <w:proofErr w:type="spellStart"/>
      <w:r w:rsidRPr="00376D3A">
        <w:rPr>
          <w:szCs w:val="28"/>
        </w:rPr>
        <w:t>Кокорева</w:t>
      </w:r>
      <w:proofErr w:type="spellEnd"/>
      <w:r w:rsidRPr="00376D3A">
        <w:rPr>
          <w:szCs w:val="28"/>
        </w:rPr>
        <w:t>, Б. Д. Сидорова-</w:t>
      </w:r>
      <w:proofErr w:type="spellStart"/>
      <w:r w:rsidRPr="00376D3A">
        <w:rPr>
          <w:szCs w:val="28"/>
        </w:rPr>
        <w:t>Виснадул</w:t>
      </w:r>
      <w:proofErr w:type="spellEnd"/>
      <w:r w:rsidRPr="00376D3A">
        <w:rPr>
          <w:szCs w:val="28"/>
        </w:rPr>
        <w:t xml:space="preserve"> ; под ред. Л. Г. Гагариной. – </w:t>
      </w:r>
      <w:proofErr w:type="gramStart"/>
      <w:r w:rsidRPr="00376D3A">
        <w:rPr>
          <w:szCs w:val="28"/>
        </w:rPr>
        <w:t>Москва :</w:t>
      </w:r>
      <w:proofErr w:type="gramEnd"/>
      <w:r w:rsidRPr="00376D3A">
        <w:rPr>
          <w:szCs w:val="28"/>
        </w:rPr>
        <w:t xml:space="preserve"> ФОРУМ : ИНФРА-М, 2025. – 400 с. – URL: </w:t>
      </w:r>
      <w:hyperlink r:id="rId18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19" w:history="1">
        <w:r w:rsidRPr="00376D3A">
          <w:rPr>
            <w:rStyle w:val="af7"/>
            <w:b/>
            <w:iCs/>
            <w:szCs w:val="28"/>
          </w:rPr>
          <w:t>znanium.ru/catalog/product/2178802</w:t>
        </w:r>
      </w:hyperlink>
      <w:r w:rsidRPr="00376D3A">
        <w:rPr>
          <w:szCs w:val="28"/>
        </w:rPr>
        <w:t xml:space="preserve"> (дата обращения: __.11.2025). – Режим доступа: по подписке. – </w:t>
      </w:r>
      <w:proofErr w:type="gramStart"/>
      <w:r w:rsidRPr="00376D3A">
        <w:rPr>
          <w:szCs w:val="28"/>
        </w:rPr>
        <w:t>Текст :</w:t>
      </w:r>
      <w:proofErr w:type="gramEnd"/>
      <w:r w:rsidRPr="00376D3A">
        <w:rPr>
          <w:szCs w:val="28"/>
        </w:rPr>
        <w:t xml:space="preserve"> электронный.</w:t>
      </w:r>
    </w:p>
    <w:p w14:paraId="54A666C7" w14:textId="77777777" w:rsidR="00CB2182" w:rsidRPr="00376D3A" w:rsidRDefault="00121D83" w:rsidP="00376D3A">
      <w:pPr>
        <w:pStyle w:val="a"/>
        <w:rPr>
          <w:szCs w:val="28"/>
        </w:rPr>
      </w:pPr>
      <w:proofErr w:type="spellStart"/>
      <w:r w:rsidRPr="00376D3A">
        <w:rPr>
          <w:szCs w:val="28"/>
        </w:rPr>
        <w:t>Мартишин</w:t>
      </w:r>
      <w:proofErr w:type="spellEnd"/>
      <w:r w:rsidRPr="00376D3A">
        <w:rPr>
          <w:szCs w:val="28"/>
        </w:rPr>
        <w:t xml:space="preserve">, С. А. Базы данных. Практическое применение СУБД SQL и </w:t>
      </w:r>
      <w:proofErr w:type="spellStart"/>
      <w:r w:rsidRPr="00376D3A">
        <w:rPr>
          <w:szCs w:val="28"/>
        </w:rPr>
        <w:t>NoSQL</w:t>
      </w:r>
      <w:proofErr w:type="spellEnd"/>
      <w:r w:rsidRPr="00376D3A">
        <w:rPr>
          <w:szCs w:val="28"/>
        </w:rPr>
        <w:t xml:space="preserve">-типа для проектирования информационных </w:t>
      </w:r>
      <w:proofErr w:type="gramStart"/>
      <w:r w:rsidRPr="00376D3A">
        <w:rPr>
          <w:szCs w:val="28"/>
        </w:rPr>
        <w:t>систем :</w:t>
      </w:r>
      <w:proofErr w:type="gramEnd"/>
      <w:r w:rsidRPr="00376D3A">
        <w:rPr>
          <w:szCs w:val="28"/>
        </w:rPr>
        <w:t xml:space="preserve"> учебное пособие / С. А. </w:t>
      </w:r>
      <w:proofErr w:type="spellStart"/>
      <w:r w:rsidRPr="00376D3A">
        <w:rPr>
          <w:szCs w:val="28"/>
        </w:rPr>
        <w:t>Мартишин</w:t>
      </w:r>
      <w:proofErr w:type="spellEnd"/>
      <w:r w:rsidRPr="00376D3A">
        <w:rPr>
          <w:szCs w:val="28"/>
        </w:rPr>
        <w:t xml:space="preserve">, В. Л. Симонов, М. В. Храпченко. – </w:t>
      </w:r>
      <w:proofErr w:type="gramStart"/>
      <w:r w:rsidRPr="00376D3A">
        <w:rPr>
          <w:szCs w:val="28"/>
        </w:rPr>
        <w:t>Москва :</w:t>
      </w:r>
      <w:proofErr w:type="gramEnd"/>
      <w:r w:rsidRPr="00376D3A">
        <w:rPr>
          <w:szCs w:val="28"/>
        </w:rPr>
        <w:t xml:space="preserve"> ФОРУМ : ИНФРА-М, 2024. – 368 с. – URL: </w:t>
      </w:r>
      <w:hyperlink r:id="rId20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1" w:history="1">
        <w:r w:rsidRPr="00376D3A">
          <w:rPr>
            <w:rStyle w:val="af7"/>
            <w:b/>
            <w:iCs/>
            <w:szCs w:val="28"/>
          </w:rPr>
          <w:t>znanium.ru/catalog/product/2096940</w:t>
        </w:r>
      </w:hyperlink>
      <w:r w:rsidRPr="00376D3A">
        <w:rPr>
          <w:szCs w:val="28"/>
        </w:rPr>
        <w:t xml:space="preserve"> (дата обращения: __.11.2025). – Режим доступа: по подписке. – </w:t>
      </w:r>
      <w:proofErr w:type="gramStart"/>
      <w:r w:rsidRPr="00376D3A">
        <w:rPr>
          <w:szCs w:val="28"/>
        </w:rPr>
        <w:t>Текст :</w:t>
      </w:r>
      <w:proofErr w:type="gramEnd"/>
      <w:r w:rsidRPr="00376D3A">
        <w:rPr>
          <w:szCs w:val="28"/>
        </w:rPr>
        <w:t xml:space="preserve"> электронный.</w:t>
      </w:r>
    </w:p>
    <w:p w14:paraId="0EC1D4CF" w14:textId="77777777" w:rsidR="00CB2182" w:rsidRPr="00376D3A" w:rsidRDefault="00121D83" w:rsidP="00376D3A">
      <w:pPr>
        <w:pStyle w:val="a"/>
        <w:rPr>
          <w:szCs w:val="28"/>
        </w:rPr>
      </w:pPr>
      <w:proofErr w:type="spellStart"/>
      <w:r w:rsidRPr="00376D3A">
        <w:rPr>
          <w:szCs w:val="28"/>
        </w:rPr>
        <w:t>Тидвелл</w:t>
      </w:r>
      <w:proofErr w:type="spellEnd"/>
      <w:r w:rsidRPr="00376D3A">
        <w:rPr>
          <w:szCs w:val="28"/>
        </w:rPr>
        <w:t>, Д. Разработка интерфейсов. Паттерны проектирования. 3-е изд. – Санкт-</w:t>
      </w:r>
      <w:proofErr w:type="gramStart"/>
      <w:r w:rsidRPr="00376D3A">
        <w:rPr>
          <w:szCs w:val="28"/>
        </w:rPr>
        <w:t>Петербург :</w:t>
      </w:r>
      <w:proofErr w:type="gramEnd"/>
      <w:r w:rsidRPr="00376D3A">
        <w:rPr>
          <w:szCs w:val="28"/>
        </w:rPr>
        <w:t xml:space="preserve"> Питер, 2022. – 560 с. – URL: </w:t>
      </w:r>
      <w:hyperlink r:id="rId22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3" w:history="1">
        <w:r w:rsidRPr="00376D3A">
          <w:rPr>
            <w:rStyle w:val="af7"/>
            <w:b/>
            <w:iCs/>
            <w:szCs w:val="28"/>
          </w:rPr>
          <w:t>ibooks.ru/bookshelf/386796/reading</w:t>
        </w:r>
      </w:hyperlink>
      <w:r w:rsidRPr="00376D3A">
        <w:rPr>
          <w:szCs w:val="28"/>
        </w:rPr>
        <w:t xml:space="preserve"> (дата обращения: __.11.2025). – Режим доступа: для </w:t>
      </w:r>
      <w:proofErr w:type="spellStart"/>
      <w:r w:rsidRPr="00376D3A">
        <w:rPr>
          <w:szCs w:val="28"/>
        </w:rPr>
        <w:t>зарегистрир</w:t>
      </w:r>
      <w:proofErr w:type="spellEnd"/>
      <w:r w:rsidRPr="00376D3A">
        <w:rPr>
          <w:szCs w:val="28"/>
        </w:rPr>
        <w:t xml:space="preserve">. пользователей. – </w:t>
      </w:r>
      <w:proofErr w:type="gramStart"/>
      <w:r w:rsidRPr="00376D3A">
        <w:rPr>
          <w:szCs w:val="28"/>
        </w:rPr>
        <w:t>Текст :</w:t>
      </w:r>
      <w:proofErr w:type="gramEnd"/>
      <w:r w:rsidRPr="00376D3A">
        <w:rPr>
          <w:szCs w:val="28"/>
        </w:rPr>
        <w:t xml:space="preserve"> электронный.</w:t>
      </w:r>
    </w:p>
    <w:p w14:paraId="3D0DCDFC" w14:textId="77777777" w:rsidR="00CB2182" w:rsidRPr="00376D3A" w:rsidRDefault="00121D83" w:rsidP="00376D3A">
      <w:pPr>
        <w:pStyle w:val="a"/>
        <w:rPr>
          <w:szCs w:val="28"/>
        </w:rPr>
      </w:pPr>
      <w:r w:rsidRPr="00376D3A">
        <w:rPr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376D3A">
        <w:rPr>
          <w:szCs w:val="28"/>
        </w:rPr>
        <w:t>направленности :</w:t>
      </w:r>
      <w:proofErr w:type="gramEnd"/>
      <w:r w:rsidRPr="00376D3A">
        <w:rPr>
          <w:szCs w:val="28"/>
        </w:rPr>
        <w:t xml:space="preserve"> учебное пособие. – </w:t>
      </w:r>
      <w:proofErr w:type="gramStart"/>
      <w:r w:rsidRPr="00376D3A">
        <w:rPr>
          <w:szCs w:val="28"/>
        </w:rPr>
        <w:t>Москва :</w:t>
      </w:r>
      <w:proofErr w:type="gramEnd"/>
      <w:r w:rsidRPr="00376D3A">
        <w:rPr>
          <w:szCs w:val="28"/>
        </w:rPr>
        <w:t xml:space="preserve"> КУРС : ИНФРА-М, 2024. – 336 с. – URL: </w:t>
      </w:r>
      <w:hyperlink r:id="rId24" w:history="1">
        <w:r w:rsidRPr="00376D3A">
          <w:rPr>
            <w:rStyle w:val="af7"/>
            <w:b/>
            <w:iCs/>
            <w:szCs w:val="28"/>
          </w:rPr>
          <w:t>https://</w:t>
        </w:r>
      </w:hyperlink>
      <w:hyperlink r:id="rId25" w:history="1">
        <w:r w:rsidRPr="00376D3A">
          <w:rPr>
            <w:rStyle w:val="af7"/>
            <w:b/>
            <w:iCs/>
            <w:szCs w:val="28"/>
          </w:rPr>
          <w:t>znanium.ru/catalog/product/2083407</w:t>
        </w:r>
      </w:hyperlink>
      <w:r w:rsidRPr="00376D3A">
        <w:rPr>
          <w:szCs w:val="28"/>
        </w:rPr>
        <w:t xml:space="preserve"> (дата обращения: __.11.2025). – Режим доступа: по подписке. – </w:t>
      </w:r>
      <w:proofErr w:type="gramStart"/>
      <w:r w:rsidRPr="00376D3A">
        <w:rPr>
          <w:szCs w:val="28"/>
        </w:rPr>
        <w:t>Текст :</w:t>
      </w:r>
      <w:proofErr w:type="gramEnd"/>
      <w:r w:rsidRPr="00376D3A">
        <w:rPr>
          <w:szCs w:val="28"/>
        </w:rPr>
        <w:t xml:space="preserve"> электронный.</w:t>
      </w:r>
    </w:p>
    <w:p w14:paraId="34AC58CA" w14:textId="77777777" w:rsidR="00376D3A" w:rsidRPr="00376D3A" w:rsidRDefault="00376D3A" w:rsidP="00376D3A">
      <w:pPr>
        <w:pStyle w:val="a3"/>
        <w:rPr>
          <w:rStyle w:val="affc"/>
          <w:b/>
          <w:i w:val="0"/>
          <w:sz w:val="32"/>
        </w:rPr>
      </w:pPr>
    </w:p>
    <w:sectPr w:rsidR="00376D3A" w:rsidRPr="00376D3A" w:rsidSect="007C243F">
      <w:footerReference w:type="default" r:id="rId26"/>
      <w:footerReference w:type="first" r:id="rId27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23047F" w16cex:dateUtc="2025-06-12T17:48:00Z"/>
  <w16cex:commentExtensible w16cex:durableId="346EA0BD" w16cex:dateUtc="2025-06-12T17:27:00Z"/>
  <w16cex:commentExtensible w16cex:durableId="3DDAA641" w16cex:dateUtc="2025-06-12T17:34:00Z"/>
  <w16cex:commentExtensible w16cex:durableId="5263A526" w16cex:dateUtc="2025-06-12T17:43:00Z"/>
  <w16cex:commentExtensible w16cex:durableId="7D3E3340" w16cex:dateUtc="2025-06-12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3788F0" w16cid:durableId="4223047F"/>
  <w16cid:commentId w16cid:paraId="1EA0DDD7" w16cid:durableId="346EA0BD"/>
  <w16cid:commentId w16cid:paraId="754CEB89" w16cid:durableId="3DDAA641"/>
  <w16cid:commentId w16cid:paraId="24FA3544" w16cid:durableId="5263A526"/>
  <w16cid:commentId w16cid:paraId="4A495942" w16cid:durableId="7D3E334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92B57C" w14:textId="77777777" w:rsidR="00406825" w:rsidRDefault="00406825" w:rsidP="007B1296">
      <w:r>
        <w:separator/>
      </w:r>
    </w:p>
  </w:endnote>
  <w:endnote w:type="continuationSeparator" w:id="0">
    <w:p w14:paraId="4F097A43" w14:textId="77777777" w:rsidR="00406825" w:rsidRDefault="00406825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2428460"/>
      <w:docPartObj>
        <w:docPartGallery w:val="Page Numbers (Bottom of Page)"/>
        <w:docPartUnique/>
      </w:docPartObj>
    </w:sdtPr>
    <w:sdtContent>
      <w:p w14:paraId="472B0AF6" w14:textId="33834E47" w:rsidR="003045A5" w:rsidRDefault="003045A5">
        <w:pPr>
          <w:pStyle w:val="af4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19a \* MERGEFORMAT </w:instrText>
        </w:r>
        <w:r>
          <w:rPr>
            <w:noProof/>
          </w:rPr>
          <w:fldChar w:fldCharType="separate"/>
        </w:r>
        <w:r w:rsidR="00E54260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F1C10" w14:textId="47A4670B" w:rsidR="003045A5" w:rsidRPr="00FC5D23" w:rsidRDefault="003045A5" w:rsidP="00D14B5C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6A370C" w14:textId="77777777" w:rsidR="00406825" w:rsidRDefault="00406825" w:rsidP="007B1296">
      <w:r>
        <w:separator/>
      </w:r>
    </w:p>
  </w:footnote>
  <w:footnote w:type="continuationSeparator" w:id="0">
    <w:p w14:paraId="7E28346F" w14:textId="77777777" w:rsidR="00406825" w:rsidRDefault="00406825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5E0E"/>
    <w:multiLevelType w:val="multilevel"/>
    <w:tmpl w:val="221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6F0EDE"/>
    <w:multiLevelType w:val="hybridMultilevel"/>
    <w:tmpl w:val="8D30CF32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2506D"/>
    <w:multiLevelType w:val="hybridMultilevel"/>
    <w:tmpl w:val="74D8098E"/>
    <w:lvl w:ilvl="0" w:tplc="0B3651A0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C8CF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D4A19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0000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5237D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A4EAC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28E6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D8B27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10EAE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810987"/>
    <w:multiLevelType w:val="hybridMultilevel"/>
    <w:tmpl w:val="4A68DB1A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E107C"/>
    <w:multiLevelType w:val="hybridMultilevel"/>
    <w:tmpl w:val="54802C16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045292"/>
    <w:multiLevelType w:val="hybridMultilevel"/>
    <w:tmpl w:val="D4E4EB3A"/>
    <w:lvl w:ilvl="0" w:tplc="34A64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777A6"/>
    <w:multiLevelType w:val="hybridMultilevel"/>
    <w:tmpl w:val="F56CDE12"/>
    <w:lvl w:ilvl="0" w:tplc="F66C1D6C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FEB544">
      <w:numFmt w:val="bullet"/>
      <w:lvlText w:val="•"/>
      <w:lvlJc w:val="left"/>
      <w:pPr>
        <w:ind w:left="1089" w:hanging="288"/>
      </w:pPr>
      <w:rPr>
        <w:rFonts w:hint="default"/>
        <w:lang w:val="ru-RU" w:eastAsia="en-US" w:bidi="ar-SA"/>
      </w:rPr>
    </w:lvl>
    <w:lvl w:ilvl="2" w:tplc="A94A1438">
      <w:numFmt w:val="bullet"/>
      <w:lvlText w:val="•"/>
      <w:lvlJc w:val="left"/>
      <w:pPr>
        <w:ind w:left="2039" w:hanging="288"/>
      </w:pPr>
      <w:rPr>
        <w:rFonts w:hint="default"/>
        <w:lang w:val="ru-RU" w:eastAsia="en-US" w:bidi="ar-SA"/>
      </w:rPr>
    </w:lvl>
    <w:lvl w:ilvl="3" w:tplc="05502690">
      <w:numFmt w:val="bullet"/>
      <w:lvlText w:val="•"/>
      <w:lvlJc w:val="left"/>
      <w:pPr>
        <w:ind w:left="2989" w:hanging="288"/>
      </w:pPr>
      <w:rPr>
        <w:rFonts w:hint="default"/>
        <w:lang w:val="ru-RU" w:eastAsia="en-US" w:bidi="ar-SA"/>
      </w:rPr>
    </w:lvl>
    <w:lvl w:ilvl="4" w:tplc="BFB642AC">
      <w:numFmt w:val="bullet"/>
      <w:lvlText w:val="•"/>
      <w:lvlJc w:val="left"/>
      <w:pPr>
        <w:ind w:left="3939" w:hanging="288"/>
      </w:pPr>
      <w:rPr>
        <w:rFonts w:hint="default"/>
        <w:lang w:val="ru-RU" w:eastAsia="en-US" w:bidi="ar-SA"/>
      </w:rPr>
    </w:lvl>
    <w:lvl w:ilvl="5" w:tplc="40289DDC">
      <w:numFmt w:val="bullet"/>
      <w:lvlText w:val="•"/>
      <w:lvlJc w:val="left"/>
      <w:pPr>
        <w:ind w:left="4889" w:hanging="288"/>
      </w:pPr>
      <w:rPr>
        <w:rFonts w:hint="default"/>
        <w:lang w:val="ru-RU" w:eastAsia="en-US" w:bidi="ar-SA"/>
      </w:rPr>
    </w:lvl>
    <w:lvl w:ilvl="6" w:tplc="8C5E6AA8">
      <w:numFmt w:val="bullet"/>
      <w:lvlText w:val="•"/>
      <w:lvlJc w:val="left"/>
      <w:pPr>
        <w:ind w:left="5839" w:hanging="288"/>
      </w:pPr>
      <w:rPr>
        <w:rFonts w:hint="default"/>
        <w:lang w:val="ru-RU" w:eastAsia="en-US" w:bidi="ar-SA"/>
      </w:rPr>
    </w:lvl>
    <w:lvl w:ilvl="7" w:tplc="42D0857E">
      <w:numFmt w:val="bullet"/>
      <w:lvlText w:val="•"/>
      <w:lvlJc w:val="left"/>
      <w:pPr>
        <w:ind w:left="6789" w:hanging="288"/>
      </w:pPr>
      <w:rPr>
        <w:rFonts w:hint="default"/>
        <w:lang w:val="ru-RU" w:eastAsia="en-US" w:bidi="ar-SA"/>
      </w:rPr>
    </w:lvl>
    <w:lvl w:ilvl="8" w:tplc="ACEC5148">
      <w:numFmt w:val="bullet"/>
      <w:lvlText w:val="•"/>
      <w:lvlJc w:val="left"/>
      <w:pPr>
        <w:ind w:left="7739" w:hanging="288"/>
      </w:pPr>
      <w:rPr>
        <w:rFonts w:hint="default"/>
        <w:lang w:val="ru-RU" w:eastAsia="en-US" w:bidi="ar-SA"/>
      </w:rPr>
    </w:lvl>
  </w:abstractNum>
  <w:abstractNum w:abstractNumId="11" w15:restartNumberingAfterBreak="0">
    <w:nsid w:val="2B807A35"/>
    <w:multiLevelType w:val="hybridMultilevel"/>
    <w:tmpl w:val="889EB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10DE6"/>
    <w:multiLevelType w:val="hybridMultilevel"/>
    <w:tmpl w:val="4E1A8B32"/>
    <w:lvl w:ilvl="0" w:tplc="DC9A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9B28A7"/>
    <w:multiLevelType w:val="hybridMultilevel"/>
    <w:tmpl w:val="97EA7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26C19"/>
    <w:multiLevelType w:val="hybridMultilevel"/>
    <w:tmpl w:val="F894F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44F6C"/>
    <w:multiLevelType w:val="hybridMultilevel"/>
    <w:tmpl w:val="90382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029A8"/>
    <w:multiLevelType w:val="hybridMultilevel"/>
    <w:tmpl w:val="BF98E18E"/>
    <w:lvl w:ilvl="0" w:tplc="34A648B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7B156C"/>
    <w:multiLevelType w:val="hybridMultilevel"/>
    <w:tmpl w:val="E3CCA6A0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EB0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A97F6F"/>
    <w:multiLevelType w:val="hybridMultilevel"/>
    <w:tmpl w:val="2E56E726"/>
    <w:lvl w:ilvl="0" w:tplc="52C242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362F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8088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E259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E42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C495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829A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267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8C07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E4A07"/>
    <w:multiLevelType w:val="hybridMultilevel"/>
    <w:tmpl w:val="499A14E4"/>
    <w:lvl w:ilvl="0" w:tplc="C07C057E">
      <w:numFmt w:val="bullet"/>
      <w:lvlText w:val="-"/>
      <w:lvlJc w:val="left"/>
      <w:pPr>
        <w:ind w:left="14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EE7102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C310F25C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565A0DCE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E8769806">
      <w:numFmt w:val="bullet"/>
      <w:lvlText w:val="•"/>
      <w:lvlJc w:val="left"/>
      <w:pPr>
        <w:ind w:left="3939" w:hanging="284"/>
      </w:pPr>
      <w:rPr>
        <w:rFonts w:hint="default"/>
        <w:lang w:val="ru-RU" w:eastAsia="en-US" w:bidi="ar-SA"/>
      </w:rPr>
    </w:lvl>
    <w:lvl w:ilvl="5" w:tplc="A6C8D84E">
      <w:numFmt w:val="bullet"/>
      <w:lvlText w:val="•"/>
      <w:lvlJc w:val="left"/>
      <w:pPr>
        <w:ind w:left="4889" w:hanging="284"/>
      </w:pPr>
      <w:rPr>
        <w:rFonts w:hint="default"/>
        <w:lang w:val="ru-RU" w:eastAsia="en-US" w:bidi="ar-SA"/>
      </w:rPr>
    </w:lvl>
    <w:lvl w:ilvl="6" w:tplc="C19E508E">
      <w:numFmt w:val="bullet"/>
      <w:lvlText w:val="•"/>
      <w:lvlJc w:val="left"/>
      <w:pPr>
        <w:ind w:left="5839" w:hanging="284"/>
      </w:pPr>
      <w:rPr>
        <w:rFonts w:hint="default"/>
        <w:lang w:val="ru-RU" w:eastAsia="en-US" w:bidi="ar-SA"/>
      </w:rPr>
    </w:lvl>
    <w:lvl w:ilvl="7" w:tplc="F18AEB68">
      <w:numFmt w:val="bullet"/>
      <w:lvlText w:val="•"/>
      <w:lvlJc w:val="left"/>
      <w:pPr>
        <w:ind w:left="6789" w:hanging="284"/>
      </w:pPr>
      <w:rPr>
        <w:rFonts w:hint="default"/>
        <w:lang w:val="ru-RU" w:eastAsia="en-US" w:bidi="ar-SA"/>
      </w:rPr>
    </w:lvl>
    <w:lvl w:ilvl="8" w:tplc="7AEC2E8C">
      <w:numFmt w:val="bullet"/>
      <w:lvlText w:val="•"/>
      <w:lvlJc w:val="left"/>
      <w:pPr>
        <w:ind w:left="7739" w:hanging="284"/>
      </w:pPr>
      <w:rPr>
        <w:rFonts w:hint="default"/>
        <w:lang w:val="ru-RU" w:eastAsia="en-US" w:bidi="ar-SA"/>
      </w:rPr>
    </w:lvl>
  </w:abstractNum>
  <w:abstractNum w:abstractNumId="23" w15:restartNumberingAfterBreak="0">
    <w:nsid w:val="611F3D2D"/>
    <w:multiLevelType w:val="hybridMultilevel"/>
    <w:tmpl w:val="F9807068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5" w15:restartNumberingAfterBreak="0">
    <w:nsid w:val="64D50D4B"/>
    <w:multiLevelType w:val="hybridMultilevel"/>
    <w:tmpl w:val="69A8AAFA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A93089"/>
    <w:multiLevelType w:val="hybridMultilevel"/>
    <w:tmpl w:val="824AE756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7F6E58"/>
    <w:multiLevelType w:val="hybridMultilevel"/>
    <w:tmpl w:val="F81E3B08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012242"/>
    <w:multiLevelType w:val="hybridMultilevel"/>
    <w:tmpl w:val="64D847F4"/>
    <w:lvl w:ilvl="0" w:tplc="1D64CD10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F454C"/>
    <w:multiLevelType w:val="hybridMultilevel"/>
    <w:tmpl w:val="6534E870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9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0"/>
  </w:num>
  <w:num w:numId="7">
    <w:abstractNumId w:val="21"/>
  </w:num>
  <w:num w:numId="8">
    <w:abstractNumId w:val="1"/>
  </w:num>
  <w:num w:numId="9">
    <w:abstractNumId w:val="0"/>
  </w:num>
  <w:num w:numId="10">
    <w:abstractNumId w:val="30"/>
  </w:num>
  <w:num w:numId="11">
    <w:abstractNumId w:val="5"/>
  </w:num>
  <w:num w:numId="12">
    <w:abstractNumId w:val="2"/>
  </w:num>
  <w:num w:numId="13">
    <w:abstractNumId w:val="29"/>
  </w:num>
  <w:num w:numId="14">
    <w:abstractNumId w:val="7"/>
  </w:num>
  <w:num w:numId="15">
    <w:abstractNumId w:val="4"/>
  </w:num>
  <w:num w:numId="16">
    <w:abstractNumId w:val="26"/>
  </w:num>
  <w:num w:numId="17">
    <w:abstractNumId w:val="25"/>
  </w:num>
  <w:num w:numId="18">
    <w:abstractNumId w:val="17"/>
  </w:num>
  <w:num w:numId="19">
    <w:abstractNumId w:val="23"/>
  </w:num>
  <w:num w:numId="20">
    <w:abstractNumId w:val="10"/>
  </w:num>
  <w:num w:numId="21">
    <w:abstractNumId w:val="22"/>
  </w:num>
  <w:num w:numId="22">
    <w:abstractNumId w:val="13"/>
  </w:num>
  <w:num w:numId="23">
    <w:abstractNumId w:val="6"/>
  </w:num>
  <w:num w:numId="24">
    <w:abstractNumId w:val="11"/>
  </w:num>
  <w:num w:numId="25">
    <w:abstractNumId w:val="15"/>
  </w:num>
  <w:num w:numId="26">
    <w:abstractNumId w:val="14"/>
  </w:num>
  <w:num w:numId="27">
    <w:abstractNumId w:val="27"/>
  </w:num>
  <w:num w:numId="28">
    <w:abstractNumId w:val="28"/>
  </w:num>
  <w:num w:numId="29">
    <w:abstractNumId w:val="24"/>
    <w:lvlOverride w:ilvl="0">
      <w:startOverride w:val="1"/>
    </w:lvlOverride>
    <w:lvlOverride w:ilvl="1">
      <w:startOverride w:val="3"/>
    </w:lvlOverride>
  </w:num>
  <w:num w:numId="30">
    <w:abstractNumId w:val="18"/>
  </w:num>
  <w:num w:numId="31">
    <w:abstractNumId w:val="12"/>
  </w:num>
  <w:num w:numId="32">
    <w:abstractNumId w:val="8"/>
  </w:num>
  <w:num w:numId="33">
    <w:abstractNumId w:val="16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attachedTemplate r:id="rId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3A"/>
    <w:rsid w:val="0000242D"/>
    <w:rsid w:val="000029ED"/>
    <w:rsid w:val="00006805"/>
    <w:rsid w:val="00006D8A"/>
    <w:rsid w:val="00013FA8"/>
    <w:rsid w:val="00021BBC"/>
    <w:rsid w:val="00022EAD"/>
    <w:rsid w:val="000249D0"/>
    <w:rsid w:val="0004001E"/>
    <w:rsid w:val="00040B00"/>
    <w:rsid w:val="00046A82"/>
    <w:rsid w:val="000547B5"/>
    <w:rsid w:val="00057AE9"/>
    <w:rsid w:val="00067314"/>
    <w:rsid w:val="00070444"/>
    <w:rsid w:val="00071534"/>
    <w:rsid w:val="00084431"/>
    <w:rsid w:val="00095E0A"/>
    <w:rsid w:val="00096F15"/>
    <w:rsid w:val="00097E71"/>
    <w:rsid w:val="000A5D35"/>
    <w:rsid w:val="000B2040"/>
    <w:rsid w:val="000C03D0"/>
    <w:rsid w:val="000C5BDC"/>
    <w:rsid w:val="000E3749"/>
    <w:rsid w:val="000E4582"/>
    <w:rsid w:val="000E4BA9"/>
    <w:rsid w:val="00120372"/>
    <w:rsid w:val="00121D83"/>
    <w:rsid w:val="00122DF6"/>
    <w:rsid w:val="00126FE5"/>
    <w:rsid w:val="00135AB1"/>
    <w:rsid w:val="0014241F"/>
    <w:rsid w:val="00154AC6"/>
    <w:rsid w:val="00157D07"/>
    <w:rsid w:val="0018210A"/>
    <w:rsid w:val="00190012"/>
    <w:rsid w:val="0019723A"/>
    <w:rsid w:val="00197EED"/>
    <w:rsid w:val="001B17C1"/>
    <w:rsid w:val="001B322A"/>
    <w:rsid w:val="001B5082"/>
    <w:rsid w:val="001B5A61"/>
    <w:rsid w:val="001C0909"/>
    <w:rsid w:val="001D06FF"/>
    <w:rsid w:val="001D227F"/>
    <w:rsid w:val="001D2CA0"/>
    <w:rsid w:val="002000C0"/>
    <w:rsid w:val="002037EC"/>
    <w:rsid w:val="0020443D"/>
    <w:rsid w:val="00211719"/>
    <w:rsid w:val="0022213E"/>
    <w:rsid w:val="0022470A"/>
    <w:rsid w:val="00225B12"/>
    <w:rsid w:val="00230654"/>
    <w:rsid w:val="00234EB9"/>
    <w:rsid w:val="00237E7D"/>
    <w:rsid w:val="002415E1"/>
    <w:rsid w:val="00244503"/>
    <w:rsid w:val="00252FF9"/>
    <w:rsid w:val="002540AF"/>
    <w:rsid w:val="002653CD"/>
    <w:rsid w:val="00267E9D"/>
    <w:rsid w:val="00276995"/>
    <w:rsid w:val="00282FCD"/>
    <w:rsid w:val="0029075A"/>
    <w:rsid w:val="00290C75"/>
    <w:rsid w:val="0029217B"/>
    <w:rsid w:val="002A1B79"/>
    <w:rsid w:val="002A1FA2"/>
    <w:rsid w:val="002A55B4"/>
    <w:rsid w:val="002B3EA3"/>
    <w:rsid w:val="002D5F2F"/>
    <w:rsid w:val="002D7A8A"/>
    <w:rsid w:val="002E1075"/>
    <w:rsid w:val="002F1F23"/>
    <w:rsid w:val="003033E0"/>
    <w:rsid w:val="003045A5"/>
    <w:rsid w:val="00313BD4"/>
    <w:rsid w:val="003140F3"/>
    <w:rsid w:val="00333DDD"/>
    <w:rsid w:val="003462E4"/>
    <w:rsid w:val="00350DEC"/>
    <w:rsid w:val="003616AA"/>
    <w:rsid w:val="00362590"/>
    <w:rsid w:val="00370592"/>
    <w:rsid w:val="00376D3A"/>
    <w:rsid w:val="00383E05"/>
    <w:rsid w:val="00387F1E"/>
    <w:rsid w:val="00390F2E"/>
    <w:rsid w:val="00395BD6"/>
    <w:rsid w:val="003A3DBE"/>
    <w:rsid w:val="003A40F8"/>
    <w:rsid w:val="003A6D6C"/>
    <w:rsid w:val="003E3A72"/>
    <w:rsid w:val="003F696A"/>
    <w:rsid w:val="00404028"/>
    <w:rsid w:val="00406825"/>
    <w:rsid w:val="00411E9F"/>
    <w:rsid w:val="00413BC8"/>
    <w:rsid w:val="00421D5B"/>
    <w:rsid w:val="00427BC3"/>
    <w:rsid w:val="004305FB"/>
    <w:rsid w:val="00444C0A"/>
    <w:rsid w:val="00446D2F"/>
    <w:rsid w:val="00450E96"/>
    <w:rsid w:val="00452F4E"/>
    <w:rsid w:val="00473C53"/>
    <w:rsid w:val="004745BD"/>
    <w:rsid w:val="0047488A"/>
    <w:rsid w:val="00476E14"/>
    <w:rsid w:val="00485388"/>
    <w:rsid w:val="0048611C"/>
    <w:rsid w:val="00492B3F"/>
    <w:rsid w:val="004B1C4B"/>
    <w:rsid w:val="004B52BE"/>
    <w:rsid w:val="004C5F97"/>
    <w:rsid w:val="004D1C92"/>
    <w:rsid w:val="004D1D4C"/>
    <w:rsid w:val="004D2CE9"/>
    <w:rsid w:val="004E4D44"/>
    <w:rsid w:val="004E746C"/>
    <w:rsid w:val="004F0EAE"/>
    <w:rsid w:val="00500D2C"/>
    <w:rsid w:val="005062F8"/>
    <w:rsid w:val="00540F99"/>
    <w:rsid w:val="00547AB8"/>
    <w:rsid w:val="00560C23"/>
    <w:rsid w:val="00563483"/>
    <w:rsid w:val="005728C6"/>
    <w:rsid w:val="00577510"/>
    <w:rsid w:val="005842D8"/>
    <w:rsid w:val="005845A8"/>
    <w:rsid w:val="005976D6"/>
    <w:rsid w:val="005A1BD1"/>
    <w:rsid w:val="005B61C8"/>
    <w:rsid w:val="005C40F9"/>
    <w:rsid w:val="005C6335"/>
    <w:rsid w:val="005D0FDF"/>
    <w:rsid w:val="005D10F9"/>
    <w:rsid w:val="005E1DBB"/>
    <w:rsid w:val="005F0E32"/>
    <w:rsid w:val="00600758"/>
    <w:rsid w:val="00607DF8"/>
    <w:rsid w:val="00610036"/>
    <w:rsid w:val="00612DB2"/>
    <w:rsid w:val="006240F7"/>
    <w:rsid w:val="006468C5"/>
    <w:rsid w:val="00666B77"/>
    <w:rsid w:val="00667DFC"/>
    <w:rsid w:val="00670A29"/>
    <w:rsid w:val="00682EC2"/>
    <w:rsid w:val="00685504"/>
    <w:rsid w:val="006947D9"/>
    <w:rsid w:val="006B2E38"/>
    <w:rsid w:val="006C430D"/>
    <w:rsid w:val="006D0C39"/>
    <w:rsid w:val="006D40AD"/>
    <w:rsid w:val="006E6938"/>
    <w:rsid w:val="006F0198"/>
    <w:rsid w:val="006F6D68"/>
    <w:rsid w:val="00701393"/>
    <w:rsid w:val="00701696"/>
    <w:rsid w:val="00711564"/>
    <w:rsid w:val="00715B4C"/>
    <w:rsid w:val="00715E8A"/>
    <w:rsid w:val="00723F14"/>
    <w:rsid w:val="00756CEF"/>
    <w:rsid w:val="00763CA8"/>
    <w:rsid w:val="00770DB5"/>
    <w:rsid w:val="007756A4"/>
    <w:rsid w:val="00775943"/>
    <w:rsid w:val="00777235"/>
    <w:rsid w:val="007A5F06"/>
    <w:rsid w:val="007B0D71"/>
    <w:rsid w:val="007B1296"/>
    <w:rsid w:val="007B43F3"/>
    <w:rsid w:val="007B625A"/>
    <w:rsid w:val="007C243F"/>
    <w:rsid w:val="007C301F"/>
    <w:rsid w:val="007C50C2"/>
    <w:rsid w:val="007D3624"/>
    <w:rsid w:val="007E45D9"/>
    <w:rsid w:val="00800364"/>
    <w:rsid w:val="00802F55"/>
    <w:rsid w:val="00810637"/>
    <w:rsid w:val="008156AB"/>
    <w:rsid w:val="0083534A"/>
    <w:rsid w:val="00837E47"/>
    <w:rsid w:val="00844918"/>
    <w:rsid w:val="0084608B"/>
    <w:rsid w:val="00846E3F"/>
    <w:rsid w:val="008470FE"/>
    <w:rsid w:val="00851A3B"/>
    <w:rsid w:val="008532F7"/>
    <w:rsid w:val="0085468C"/>
    <w:rsid w:val="008549B1"/>
    <w:rsid w:val="00871F21"/>
    <w:rsid w:val="00880895"/>
    <w:rsid w:val="008900FC"/>
    <w:rsid w:val="00891E1F"/>
    <w:rsid w:val="008962BD"/>
    <w:rsid w:val="008976F7"/>
    <w:rsid w:val="008A3D99"/>
    <w:rsid w:val="008A7779"/>
    <w:rsid w:val="008A7A92"/>
    <w:rsid w:val="008B55D5"/>
    <w:rsid w:val="008C5B81"/>
    <w:rsid w:val="008C6246"/>
    <w:rsid w:val="008D3EAF"/>
    <w:rsid w:val="008D59E4"/>
    <w:rsid w:val="008D7AF9"/>
    <w:rsid w:val="008E3AC2"/>
    <w:rsid w:val="008E60AC"/>
    <w:rsid w:val="009045C7"/>
    <w:rsid w:val="00907A2C"/>
    <w:rsid w:val="009171D5"/>
    <w:rsid w:val="00927D29"/>
    <w:rsid w:val="00931BE4"/>
    <w:rsid w:val="00934961"/>
    <w:rsid w:val="009422C4"/>
    <w:rsid w:val="009500FD"/>
    <w:rsid w:val="009532B6"/>
    <w:rsid w:val="009563F2"/>
    <w:rsid w:val="00971989"/>
    <w:rsid w:val="009828A2"/>
    <w:rsid w:val="00992FCF"/>
    <w:rsid w:val="009977D2"/>
    <w:rsid w:val="009A414D"/>
    <w:rsid w:val="009A5998"/>
    <w:rsid w:val="009A7A45"/>
    <w:rsid w:val="009C61C2"/>
    <w:rsid w:val="009D5DAE"/>
    <w:rsid w:val="009E2B94"/>
    <w:rsid w:val="009E3102"/>
    <w:rsid w:val="00A04241"/>
    <w:rsid w:val="00A05EF3"/>
    <w:rsid w:val="00A153D4"/>
    <w:rsid w:val="00A15409"/>
    <w:rsid w:val="00A2159F"/>
    <w:rsid w:val="00A22522"/>
    <w:rsid w:val="00A22AAA"/>
    <w:rsid w:val="00A23795"/>
    <w:rsid w:val="00A32FFC"/>
    <w:rsid w:val="00A37862"/>
    <w:rsid w:val="00A57474"/>
    <w:rsid w:val="00A717AA"/>
    <w:rsid w:val="00A71D00"/>
    <w:rsid w:val="00A76BBA"/>
    <w:rsid w:val="00A92677"/>
    <w:rsid w:val="00A9702A"/>
    <w:rsid w:val="00AA2C2D"/>
    <w:rsid w:val="00AB6F39"/>
    <w:rsid w:val="00AD366A"/>
    <w:rsid w:val="00AF1207"/>
    <w:rsid w:val="00B0409C"/>
    <w:rsid w:val="00B07878"/>
    <w:rsid w:val="00B1423E"/>
    <w:rsid w:val="00B31B6B"/>
    <w:rsid w:val="00B33B00"/>
    <w:rsid w:val="00B4091E"/>
    <w:rsid w:val="00B44A6D"/>
    <w:rsid w:val="00B47D9A"/>
    <w:rsid w:val="00B512C7"/>
    <w:rsid w:val="00B54052"/>
    <w:rsid w:val="00B64EC5"/>
    <w:rsid w:val="00B7033C"/>
    <w:rsid w:val="00B73778"/>
    <w:rsid w:val="00B84F23"/>
    <w:rsid w:val="00B94F15"/>
    <w:rsid w:val="00B95A89"/>
    <w:rsid w:val="00BA018E"/>
    <w:rsid w:val="00BB22C1"/>
    <w:rsid w:val="00BB32BB"/>
    <w:rsid w:val="00BC3247"/>
    <w:rsid w:val="00BD4E75"/>
    <w:rsid w:val="00BD57C7"/>
    <w:rsid w:val="00BE2E89"/>
    <w:rsid w:val="00BE649B"/>
    <w:rsid w:val="00C02CA6"/>
    <w:rsid w:val="00C26FA4"/>
    <w:rsid w:val="00C27A37"/>
    <w:rsid w:val="00C364DA"/>
    <w:rsid w:val="00C6588C"/>
    <w:rsid w:val="00C67768"/>
    <w:rsid w:val="00C706EA"/>
    <w:rsid w:val="00C7200D"/>
    <w:rsid w:val="00C8115E"/>
    <w:rsid w:val="00C871DC"/>
    <w:rsid w:val="00C934F9"/>
    <w:rsid w:val="00CA55AD"/>
    <w:rsid w:val="00CA5BD4"/>
    <w:rsid w:val="00CB2182"/>
    <w:rsid w:val="00CB3BF9"/>
    <w:rsid w:val="00CB5F04"/>
    <w:rsid w:val="00CC3301"/>
    <w:rsid w:val="00CD5CA7"/>
    <w:rsid w:val="00CD76A1"/>
    <w:rsid w:val="00CE3B5E"/>
    <w:rsid w:val="00CE4535"/>
    <w:rsid w:val="00CE58C3"/>
    <w:rsid w:val="00D05194"/>
    <w:rsid w:val="00D068A5"/>
    <w:rsid w:val="00D14B5C"/>
    <w:rsid w:val="00D160AE"/>
    <w:rsid w:val="00D51EAF"/>
    <w:rsid w:val="00D56F33"/>
    <w:rsid w:val="00D57A1D"/>
    <w:rsid w:val="00D7425C"/>
    <w:rsid w:val="00D768D8"/>
    <w:rsid w:val="00D81261"/>
    <w:rsid w:val="00D85DA5"/>
    <w:rsid w:val="00D94FB7"/>
    <w:rsid w:val="00D96D59"/>
    <w:rsid w:val="00DB1971"/>
    <w:rsid w:val="00DB2CDE"/>
    <w:rsid w:val="00DB33D2"/>
    <w:rsid w:val="00DB38EA"/>
    <w:rsid w:val="00DB4DD5"/>
    <w:rsid w:val="00DD2D10"/>
    <w:rsid w:val="00DD2E9E"/>
    <w:rsid w:val="00DF467C"/>
    <w:rsid w:val="00E06955"/>
    <w:rsid w:val="00E205EA"/>
    <w:rsid w:val="00E2416F"/>
    <w:rsid w:val="00E42B6B"/>
    <w:rsid w:val="00E46B85"/>
    <w:rsid w:val="00E54260"/>
    <w:rsid w:val="00E6523E"/>
    <w:rsid w:val="00E72AE3"/>
    <w:rsid w:val="00E81748"/>
    <w:rsid w:val="00E8234E"/>
    <w:rsid w:val="00E8439A"/>
    <w:rsid w:val="00E86806"/>
    <w:rsid w:val="00E86B09"/>
    <w:rsid w:val="00E86CCE"/>
    <w:rsid w:val="00E93448"/>
    <w:rsid w:val="00EA5DE9"/>
    <w:rsid w:val="00EB5E58"/>
    <w:rsid w:val="00ED0C00"/>
    <w:rsid w:val="00ED2643"/>
    <w:rsid w:val="00ED75B9"/>
    <w:rsid w:val="00EE2660"/>
    <w:rsid w:val="00EF7D95"/>
    <w:rsid w:val="00F116CE"/>
    <w:rsid w:val="00F31BF1"/>
    <w:rsid w:val="00F359E2"/>
    <w:rsid w:val="00F41BDE"/>
    <w:rsid w:val="00F44D11"/>
    <w:rsid w:val="00F5449E"/>
    <w:rsid w:val="00F83862"/>
    <w:rsid w:val="00F93829"/>
    <w:rsid w:val="00FA544A"/>
    <w:rsid w:val="00FB3453"/>
    <w:rsid w:val="00FC271E"/>
    <w:rsid w:val="00FC40A4"/>
    <w:rsid w:val="00FC5D23"/>
    <w:rsid w:val="00FE5129"/>
    <w:rsid w:val="00FE709C"/>
    <w:rsid w:val="00FF1636"/>
    <w:rsid w:val="00FF4AC2"/>
    <w:rsid w:val="00FF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DAC478"/>
  <w15:docId w15:val="{AAD6C3DF-1CF5-4013-AA8B-101680E8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77235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097E71"/>
    <w:pPr>
      <w:tabs>
        <w:tab w:val="right" w:leader="dot" w:pos="9356"/>
      </w:tabs>
      <w:spacing w:line="360" w:lineRule="auto"/>
      <w:ind w:left="709" w:right="-2"/>
    </w:pPr>
  </w:style>
  <w:style w:type="paragraph" w:styleId="23">
    <w:name w:val="toc 2"/>
    <w:basedOn w:val="11"/>
    <w:next w:val="a2"/>
    <w:autoRedefine/>
    <w:uiPriority w:val="39"/>
    <w:unhideWhenUsed/>
    <w:rsid w:val="00E8439A"/>
    <w:pPr>
      <w:tabs>
        <w:tab w:val="clear" w:pos="9356"/>
        <w:tab w:val="right" w:leader="dot" w:pos="9360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Balloon Text"/>
    <w:basedOn w:val="a2"/>
    <w:link w:val="aff4"/>
    <w:uiPriority w:val="99"/>
    <w:semiHidden/>
    <w:unhideWhenUsed/>
    <w:rsid w:val="00A05EF3"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A05EF3"/>
    <w:rPr>
      <w:rFonts w:ascii="Tahoma" w:hAnsi="Tahoma" w:cs="Tahoma"/>
      <w:sz w:val="16"/>
      <w:szCs w:val="16"/>
    </w:rPr>
  </w:style>
  <w:style w:type="paragraph" w:styleId="aff5">
    <w:name w:val="Body Text"/>
    <w:basedOn w:val="a2"/>
    <w:link w:val="aff6"/>
    <w:uiPriority w:val="1"/>
    <w:qFormat/>
    <w:rsid w:val="009A7A45"/>
    <w:pPr>
      <w:widowControl w:val="0"/>
      <w:autoSpaceDE w:val="0"/>
      <w:autoSpaceDN w:val="0"/>
      <w:ind w:left="143"/>
      <w:jc w:val="left"/>
    </w:pPr>
    <w:rPr>
      <w:rFonts w:eastAsia="Times New Roman" w:cs="Times New Roman"/>
      <w:kern w:val="0"/>
      <w:szCs w:val="28"/>
    </w:rPr>
  </w:style>
  <w:style w:type="character" w:customStyle="1" w:styleId="aff6">
    <w:name w:val="Основной текст Знак"/>
    <w:basedOn w:val="a4"/>
    <w:link w:val="aff5"/>
    <w:uiPriority w:val="1"/>
    <w:rsid w:val="009A7A45"/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110">
    <w:name w:val="Заголовок 11"/>
    <w:basedOn w:val="a2"/>
    <w:uiPriority w:val="1"/>
    <w:qFormat/>
    <w:rsid w:val="009A7A45"/>
    <w:pPr>
      <w:widowControl w:val="0"/>
      <w:autoSpaceDE w:val="0"/>
      <w:autoSpaceDN w:val="0"/>
      <w:spacing w:before="73"/>
      <w:ind w:left="706" w:right="707"/>
      <w:jc w:val="center"/>
      <w:outlineLvl w:val="1"/>
    </w:pPr>
    <w:rPr>
      <w:rFonts w:eastAsia="Times New Roman" w:cs="Times New Roman"/>
      <w:b/>
      <w:bCs/>
      <w:kern w:val="0"/>
      <w:sz w:val="32"/>
      <w:szCs w:val="32"/>
    </w:rPr>
  </w:style>
  <w:style w:type="paragraph" w:styleId="HTML">
    <w:name w:val="HTML Preformatted"/>
    <w:basedOn w:val="a2"/>
    <w:link w:val="HTML0"/>
    <w:uiPriority w:val="99"/>
    <w:semiHidden/>
    <w:unhideWhenUsed/>
    <w:rsid w:val="00427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427BC3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aff7">
    <w:name w:val="annotation reference"/>
    <w:basedOn w:val="a4"/>
    <w:uiPriority w:val="99"/>
    <w:semiHidden/>
    <w:unhideWhenUsed/>
    <w:rsid w:val="00120372"/>
    <w:rPr>
      <w:sz w:val="16"/>
      <w:szCs w:val="16"/>
    </w:rPr>
  </w:style>
  <w:style w:type="paragraph" w:styleId="aff8">
    <w:name w:val="annotation text"/>
    <w:basedOn w:val="a2"/>
    <w:link w:val="aff9"/>
    <w:uiPriority w:val="99"/>
    <w:unhideWhenUsed/>
    <w:rsid w:val="00120372"/>
    <w:rPr>
      <w:sz w:val="20"/>
      <w:szCs w:val="20"/>
    </w:rPr>
  </w:style>
  <w:style w:type="character" w:customStyle="1" w:styleId="aff9">
    <w:name w:val="Текст примечания Знак"/>
    <w:basedOn w:val="a4"/>
    <w:link w:val="aff8"/>
    <w:uiPriority w:val="99"/>
    <w:rsid w:val="00120372"/>
    <w:rPr>
      <w:rFonts w:ascii="Times New Roman" w:hAnsi="Times New Roman"/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120372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120372"/>
    <w:rPr>
      <w:rFonts w:ascii="Times New Roman" w:hAnsi="Times New Roman"/>
      <w:b/>
      <w:bCs/>
      <w:sz w:val="20"/>
      <w:szCs w:val="20"/>
    </w:rPr>
  </w:style>
  <w:style w:type="character" w:styleId="affc">
    <w:name w:val="Emphasis"/>
    <w:basedOn w:val="a4"/>
    <w:uiPriority w:val="20"/>
    <w:qFormat/>
    <w:rsid w:val="00376D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393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8412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0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0218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736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17880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09694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ibooks.ru/bookshelf/376974/reading" TargetMode="External"/><Relationship Id="rId25" Type="http://schemas.openxmlformats.org/officeDocument/2006/relationships/hyperlink" Target="https://znanium.ru/catalog/product/208340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76974/reading" TargetMode="External"/><Relationship Id="rId20" Type="http://schemas.openxmlformats.org/officeDocument/2006/relationships/hyperlink" Target="https://znanium.ru/catalog/product/2096940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83407" TargetMode="External"/><Relationship Id="rId32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86796/reading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178802" TargetMode="External"/><Relationship Id="rId31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86796/reading" TargetMode="External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99B3F-52D8-4F2F-AB29-67239CBAA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513</TotalTime>
  <Pages>24</Pages>
  <Words>3204</Words>
  <Characters>18264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0109-01</cp:lastModifiedBy>
  <cp:revision>51</cp:revision>
  <dcterms:created xsi:type="dcterms:W3CDTF">2025-06-11T10:30:00Z</dcterms:created>
  <dcterms:modified xsi:type="dcterms:W3CDTF">2025-11-26T08:59:00Z</dcterms:modified>
</cp:coreProperties>
</file>