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50219B" w14:textId="77777777" w:rsidR="00D74E0F" w:rsidRDefault="00D74E0F" w:rsidP="00D74E0F">
      <w:pPr>
        <w:spacing w:line="360" w:lineRule="auto"/>
        <w:ind w:firstLine="709"/>
        <w:rPr>
          <w:rFonts w:cs="Times New Roman"/>
          <w:color w:val="000000" w:themeColor="text1"/>
          <w:szCs w:val="28"/>
          <w:shd w:val="clear" w:color="auto" w:fill="FFFFFF"/>
        </w:rPr>
      </w:pP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Для функционирования подсистемы на стороне </w:t>
      </w:r>
      <w:r>
        <w:rPr>
          <w:rFonts w:cs="Times New Roman"/>
          <w:color w:val="000000" w:themeColor="text1"/>
          <w:szCs w:val="28"/>
          <w:shd w:val="clear" w:color="auto" w:fill="FFFFFF"/>
        </w:rPr>
        <w:t>сервера</w:t>
      </w:r>
      <w:r w:rsidRPr="00282F59">
        <w:rPr>
          <w:rFonts w:cs="Times New Roman"/>
          <w:color w:val="000000" w:themeColor="text1"/>
          <w:szCs w:val="28"/>
          <w:shd w:val="clear" w:color="auto" w:fill="FFFFFF"/>
        </w:rPr>
        <w:t xml:space="preserve"> достаточны следующие программные и технические средства:</w:t>
      </w:r>
    </w:p>
    <w:p w14:paraId="2E260E27" w14:textId="77777777" w:rsidR="00D74E0F" w:rsidRPr="002A55B4" w:rsidRDefault="00D74E0F" w:rsidP="00D74E0F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ОС</w:t>
      </w:r>
      <w:r w:rsidRPr="002A55B4">
        <w:rPr>
          <w:shd w:val="clear" w:color="auto" w:fill="FFFFFF"/>
        </w:rPr>
        <w:t xml:space="preserve"> </w:t>
      </w:r>
      <w:r w:rsidRPr="002A55B4">
        <w:rPr>
          <w:shd w:val="clear" w:color="auto" w:fill="FFFFFF"/>
          <w:lang w:val="en-US"/>
        </w:rPr>
        <w:t>Windows</w:t>
      </w:r>
      <w:r w:rsidRPr="002A55B4">
        <w:rPr>
          <w:shd w:val="clear" w:color="auto" w:fill="FFFFFF"/>
        </w:rPr>
        <w:t xml:space="preserve"> 10 </w:t>
      </w:r>
      <w:r w:rsidRPr="004A156F">
        <w:rPr>
          <w:lang w:eastAsia="ru-RU"/>
        </w:rPr>
        <w:t>(</w:t>
      </w:r>
      <w:r w:rsidRPr="00FB3453">
        <w:rPr>
          <w:rStyle w:val="af0"/>
          <w:lang w:eastAsia="ru-RU"/>
        </w:rPr>
        <w:t>версия</w:t>
      </w:r>
      <w:r w:rsidRPr="002A55B4">
        <w:rPr>
          <w:shd w:val="clear" w:color="auto" w:fill="FFFFFF"/>
        </w:rPr>
        <w:t xml:space="preserve"> 1607) </w:t>
      </w:r>
      <w:r>
        <w:rPr>
          <w:shd w:val="clear" w:color="auto" w:fill="FFFFFF"/>
        </w:rPr>
        <w:t>или</w:t>
      </w:r>
      <w:r w:rsidRPr="002A55B4">
        <w:rPr>
          <w:shd w:val="clear" w:color="auto" w:fill="FFFFFF"/>
        </w:rPr>
        <w:t xml:space="preserve"> </w:t>
      </w:r>
      <w:r>
        <w:rPr>
          <w:shd w:val="clear" w:color="auto" w:fill="FFFFFF"/>
        </w:rPr>
        <w:t>новее</w:t>
      </w:r>
      <w:r w:rsidRPr="002A55B4">
        <w:rPr>
          <w:shd w:val="clear" w:color="auto" w:fill="FFFFFF"/>
        </w:rPr>
        <w:t>;</w:t>
      </w:r>
    </w:p>
    <w:p w14:paraId="04F9B5A7" w14:textId="77777777" w:rsidR="00D74E0F" w:rsidRDefault="00D74E0F" w:rsidP="00D74E0F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сервер: </w:t>
      </w:r>
      <w:r>
        <w:rPr>
          <w:shd w:val="clear" w:color="auto" w:fill="FFFFFF"/>
          <w:lang w:val="en-US"/>
        </w:rPr>
        <w:t>SQL Server</w:t>
      </w:r>
      <w:r w:rsidRPr="00282F59">
        <w:rPr>
          <w:shd w:val="clear" w:color="auto" w:fill="FFFFFF"/>
        </w:rPr>
        <w:t xml:space="preserve"> </w:t>
      </w:r>
      <w:r>
        <w:rPr>
          <w:shd w:val="clear" w:color="auto" w:fill="FFFFFF"/>
        </w:rPr>
        <w:t>20</w:t>
      </w:r>
      <w:r>
        <w:rPr>
          <w:shd w:val="clear" w:color="auto" w:fill="FFFFFF"/>
          <w:lang w:val="en-US"/>
        </w:rPr>
        <w:t xml:space="preserve">22 </w:t>
      </w:r>
      <w:r>
        <w:rPr>
          <w:shd w:val="clear" w:color="auto" w:fill="FFFFFF"/>
        </w:rPr>
        <w:t>года</w:t>
      </w:r>
      <w:r w:rsidRPr="00282F59">
        <w:rPr>
          <w:shd w:val="clear" w:color="auto" w:fill="FFFFFF"/>
        </w:rPr>
        <w:t>;</w:t>
      </w:r>
    </w:p>
    <w:p w14:paraId="7ABA8614" w14:textId="77777777" w:rsidR="00D74E0F" w:rsidRPr="0018540A" w:rsidRDefault="00D74E0F" w:rsidP="00D74E0F">
      <w:pPr>
        <w:pStyle w:val="a1"/>
        <w:rPr>
          <w:shd w:val="clear" w:color="auto" w:fill="FFFFFF"/>
        </w:rPr>
      </w:pPr>
      <w:r w:rsidRPr="0018540A">
        <w:rPr>
          <w:shd w:val="clear" w:color="auto" w:fill="FFFFFF"/>
        </w:rPr>
        <w:t>.</w:t>
      </w:r>
      <w:r w:rsidRPr="002A55B4">
        <w:rPr>
          <w:shd w:val="clear" w:color="auto" w:fill="FFFFFF"/>
          <w:lang w:val="en-US"/>
        </w:rPr>
        <w:t>NET</w:t>
      </w:r>
      <w:r w:rsidRPr="0018540A">
        <w:rPr>
          <w:shd w:val="clear" w:color="auto" w:fill="FFFFFF"/>
        </w:rPr>
        <w:t xml:space="preserve"> </w:t>
      </w:r>
      <w:r w:rsidRPr="002A55B4">
        <w:rPr>
          <w:shd w:val="clear" w:color="auto" w:fill="FFFFFF"/>
          <w:lang w:val="en-US"/>
        </w:rPr>
        <w:t>Framework</w:t>
      </w:r>
      <w:r>
        <w:rPr>
          <w:shd w:val="clear" w:color="auto" w:fill="FFFFFF"/>
        </w:rPr>
        <w:t xml:space="preserve"> 4.7.2</w:t>
      </w:r>
    </w:p>
    <w:p w14:paraId="60B6B93B" w14:textId="77777777" w:rsidR="00D74E0F" w:rsidRDefault="00D74E0F" w:rsidP="00D74E0F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 xml:space="preserve">процессор </w:t>
      </w:r>
      <w:r>
        <w:rPr>
          <w:shd w:val="clear" w:color="auto" w:fill="FFFFFF"/>
          <w:lang w:val="en-US"/>
        </w:rPr>
        <w:t>x</w:t>
      </w:r>
      <w:r w:rsidRPr="002A55B4">
        <w:rPr>
          <w:shd w:val="clear" w:color="auto" w:fill="FFFFFF"/>
        </w:rPr>
        <w:t xml:space="preserve">64 </w:t>
      </w:r>
      <w:r>
        <w:rPr>
          <w:shd w:val="clear" w:color="auto" w:fill="FFFFFF"/>
        </w:rPr>
        <w:t>с частотой 1,4 ГГц</w:t>
      </w:r>
    </w:p>
    <w:p w14:paraId="5CECF1F6" w14:textId="77777777" w:rsidR="00D74E0F" w:rsidRPr="00282F59" w:rsidRDefault="00D74E0F" w:rsidP="00D74E0F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оперативная память объемом 2 ГБ (рекомендуется 4 и более)</w:t>
      </w:r>
      <w:r w:rsidRPr="00282F59">
        <w:rPr>
          <w:shd w:val="clear" w:color="auto" w:fill="FFFFFF"/>
        </w:rPr>
        <w:t>;</w:t>
      </w:r>
    </w:p>
    <w:p w14:paraId="090B48EE" w14:textId="77777777" w:rsidR="00D74E0F" w:rsidRPr="006A43C3" w:rsidRDefault="00D74E0F" w:rsidP="00D74E0F">
      <w:pPr>
        <w:pStyle w:val="a1"/>
        <w:rPr>
          <w:shd w:val="clear" w:color="auto" w:fill="FFFFFF"/>
        </w:rPr>
      </w:pPr>
      <w:r>
        <w:rPr>
          <w:shd w:val="clear" w:color="auto" w:fill="FFFFFF"/>
        </w:rPr>
        <w:t>место на диске минимум 10 ГБ.</w:t>
      </w:r>
    </w:p>
    <w:p w14:paraId="7BC0B0F1" w14:textId="06779EB0" w:rsidR="00D74E0F" w:rsidRPr="00730B63" w:rsidRDefault="00D74E0F" w:rsidP="00D74E0F">
      <w:pPr>
        <w:pStyle w:val="a3"/>
      </w:pPr>
      <w:r>
        <w:t xml:space="preserve">Для установки БД необходимо скачать </w:t>
      </w:r>
      <w:r>
        <w:rPr>
          <w:lang w:val="en-US"/>
        </w:rPr>
        <w:t>SQL</w:t>
      </w:r>
      <w:r w:rsidRPr="00D74E0F">
        <w:t xml:space="preserve"> </w:t>
      </w:r>
      <w:r>
        <w:rPr>
          <w:lang w:val="en-US"/>
        </w:rPr>
        <w:t>Server</w:t>
      </w:r>
      <w:r w:rsidRPr="00D74E0F">
        <w:t xml:space="preserve"> </w:t>
      </w:r>
      <w:r>
        <w:t xml:space="preserve">и </w:t>
      </w:r>
      <w:r>
        <w:rPr>
          <w:lang w:val="en-US"/>
        </w:rPr>
        <w:t>SQL</w:t>
      </w:r>
      <w:r w:rsidRPr="00D74E0F">
        <w:t xml:space="preserve"> </w:t>
      </w:r>
      <w:r>
        <w:rPr>
          <w:lang w:val="en-US"/>
        </w:rPr>
        <w:t>Server</w:t>
      </w:r>
      <w:r w:rsidRPr="00D74E0F">
        <w:t xml:space="preserve"> </w:t>
      </w:r>
      <w:r>
        <w:rPr>
          <w:lang w:val="en-US"/>
        </w:rPr>
        <w:t>Manager</w:t>
      </w:r>
      <w:r w:rsidRPr="00D74E0F">
        <w:t xml:space="preserve"> </w:t>
      </w:r>
      <w:r>
        <w:rPr>
          <w:lang w:val="en-US"/>
        </w:rPr>
        <w:t>Studio</w:t>
      </w:r>
      <w:r>
        <w:t xml:space="preserve">. </w:t>
      </w:r>
      <w:r w:rsidR="00730B63">
        <w:t xml:space="preserve">После установки проверьте запущен ли </w:t>
      </w:r>
      <w:r w:rsidR="00730B63">
        <w:rPr>
          <w:lang w:val="en-US"/>
        </w:rPr>
        <w:t>SQL</w:t>
      </w:r>
      <w:r w:rsidR="00730B63" w:rsidRPr="00730B63">
        <w:t xml:space="preserve"> </w:t>
      </w:r>
      <w:r w:rsidR="00730B63">
        <w:rPr>
          <w:lang w:val="en-US"/>
        </w:rPr>
        <w:t>Server</w:t>
      </w:r>
      <w:r w:rsidR="00730B63">
        <w:t xml:space="preserve">, через «Службы </w:t>
      </w:r>
      <w:r w:rsidR="00730B63">
        <w:rPr>
          <w:lang w:val="en-US"/>
        </w:rPr>
        <w:t>Windows</w:t>
      </w:r>
      <w:r w:rsidR="00730B63">
        <w:t>»</w:t>
      </w:r>
      <w:r w:rsidR="00730B63" w:rsidRPr="00730B63">
        <w:t>.</w:t>
      </w:r>
    </w:p>
    <w:p w14:paraId="10F98EC8" w14:textId="72AE4F7F" w:rsidR="00D74E0F" w:rsidRDefault="00D74E0F" w:rsidP="00D74E0F">
      <w:pPr>
        <w:pStyle w:val="a3"/>
      </w:pPr>
      <w:r>
        <w:t xml:space="preserve">Для развёртывания БД нужно </w:t>
      </w:r>
      <w:r>
        <w:t>подключиться</w:t>
      </w:r>
      <w:r>
        <w:t xml:space="preserve"> к серверу, с помощью </w:t>
      </w:r>
      <w:r>
        <w:rPr>
          <w:lang w:val="en-US"/>
        </w:rPr>
        <w:t>SQL</w:t>
      </w:r>
      <w:r>
        <w:t xml:space="preserve"> </w:t>
      </w:r>
      <w:r>
        <w:rPr>
          <w:lang w:val="en-US"/>
        </w:rPr>
        <w:t>Server</w:t>
      </w:r>
      <w:r w:rsidRPr="0058416D">
        <w:t xml:space="preserve"> </w:t>
      </w:r>
      <w:r>
        <w:rPr>
          <w:lang w:val="en-US"/>
        </w:rPr>
        <w:t>Manager</w:t>
      </w:r>
      <w:r w:rsidRPr="0058416D">
        <w:t xml:space="preserve"> </w:t>
      </w:r>
      <w:r>
        <w:rPr>
          <w:lang w:val="en-US"/>
        </w:rPr>
        <w:t>Studio</w:t>
      </w:r>
      <w:r>
        <w:t>,</w:t>
      </w:r>
      <w:r w:rsidR="00730B63">
        <w:t xml:space="preserve"> открыть окно запросов через кнопку «Создать запрос» и</w:t>
      </w:r>
      <w:r>
        <w:t xml:space="preserve"> вставить </w:t>
      </w:r>
      <w:proofErr w:type="spellStart"/>
      <w:r>
        <w:t>DBscript</w:t>
      </w:r>
      <w:proofErr w:type="spellEnd"/>
      <w:r>
        <w:t>.</w:t>
      </w:r>
      <w:proofErr w:type="spellStart"/>
      <w:r>
        <w:rPr>
          <w:lang w:val="en-US"/>
        </w:rPr>
        <w:t>sql</w:t>
      </w:r>
      <w:proofErr w:type="spellEnd"/>
      <w:r>
        <w:t xml:space="preserve"> из </w:t>
      </w:r>
      <w:proofErr w:type="spellStart"/>
      <w:r>
        <w:t>репозитория</w:t>
      </w:r>
      <w:proofErr w:type="spellEnd"/>
      <w:r w:rsidR="00730B63">
        <w:t>, после этого нажать на кнопку «Выполнить»</w:t>
      </w:r>
      <w:r>
        <w:t>.</w:t>
      </w:r>
    </w:p>
    <w:p w14:paraId="50E74A99" w14:textId="2344550D" w:rsidR="00D74E0F" w:rsidRPr="00A007D2" w:rsidRDefault="00D74E0F" w:rsidP="00D74E0F">
      <w:pPr>
        <w:pStyle w:val="a3"/>
      </w:pPr>
      <w:r>
        <w:t xml:space="preserve">Для установки серверной части требуется перейти в терминале в желаемою папку для </w:t>
      </w:r>
      <w:r>
        <w:rPr>
          <w:lang w:val="en-US"/>
        </w:rPr>
        <w:t>API</w:t>
      </w:r>
      <w:r>
        <w:t xml:space="preserve">, предварительно скачав архив </w:t>
      </w:r>
      <w:r>
        <w:rPr>
          <w:lang w:val="en-US"/>
        </w:rPr>
        <w:t>Forestry</w:t>
      </w:r>
      <w:r w:rsidRPr="00B6771B">
        <w:t>.</w:t>
      </w:r>
      <w:proofErr w:type="spellStart"/>
      <w:r>
        <w:rPr>
          <w:lang w:val="en-US"/>
        </w:rPr>
        <w:t>Api</w:t>
      </w:r>
      <w:proofErr w:type="spellEnd"/>
      <w:r w:rsidRPr="00B6771B">
        <w:t>.</w:t>
      </w:r>
      <w:r>
        <w:rPr>
          <w:lang w:val="en-US"/>
        </w:rPr>
        <w:t>zip</w:t>
      </w:r>
      <w:r>
        <w:t xml:space="preserve"> из </w:t>
      </w:r>
      <w:proofErr w:type="spellStart"/>
      <w:r w:rsidRPr="00A839D3">
        <w:t>репозитория</w:t>
      </w:r>
      <w:proofErr w:type="spellEnd"/>
      <w:r>
        <w:t xml:space="preserve">, разархивировать его в эту папку и изменить файл </w:t>
      </w:r>
      <w:proofErr w:type="spellStart"/>
      <w:proofErr w:type="gramStart"/>
      <w:r>
        <w:rPr>
          <w:lang w:val="en-US"/>
        </w:rPr>
        <w:t>appsettings</w:t>
      </w:r>
      <w:proofErr w:type="spellEnd"/>
      <w:r w:rsidRPr="0058416D">
        <w:t>.</w:t>
      </w:r>
      <w:proofErr w:type="spellStart"/>
      <w:r>
        <w:rPr>
          <w:lang w:val="en-US"/>
        </w:rPr>
        <w:t>json</w:t>
      </w:r>
      <w:proofErr w:type="spellEnd"/>
      <w:proofErr w:type="gramEnd"/>
      <w:r>
        <w:t>, изменив имя сервера на имя сервера, на котором будет расположена БД</w:t>
      </w:r>
      <w:r w:rsidR="00730B63">
        <w:t>.</w:t>
      </w:r>
    </w:p>
    <w:p w14:paraId="5425B569" w14:textId="77777777" w:rsidR="00D74E0F" w:rsidRDefault="00D74E0F" w:rsidP="00D74E0F">
      <w:pPr>
        <w:pStyle w:val="a3"/>
        <w:rPr>
          <w:shd w:val="clear" w:color="auto" w:fill="FFFFFF"/>
        </w:rPr>
      </w:pPr>
      <w:r w:rsidRPr="000D3369">
        <w:rPr>
          <w:shd w:val="clear" w:color="auto" w:fill="FFFFFF"/>
        </w:rPr>
        <w:t xml:space="preserve">Для </w:t>
      </w:r>
      <w:r>
        <w:rPr>
          <w:shd w:val="clear" w:color="auto" w:fill="FFFFFF"/>
        </w:rPr>
        <w:t>функционирования подсистемы на стороне клиента достаточны следующие программные и технические средства:</w:t>
      </w:r>
    </w:p>
    <w:p w14:paraId="45AD5137" w14:textId="77777777" w:rsidR="00D74E0F" w:rsidRDefault="00D74E0F" w:rsidP="00D74E0F">
      <w:pPr>
        <w:pStyle w:val="a1"/>
        <w:rPr>
          <w:lang w:eastAsia="ru-RU"/>
        </w:rPr>
      </w:pPr>
      <w:r w:rsidRPr="004A156F">
        <w:rPr>
          <w:lang w:eastAsia="ru-RU"/>
        </w:rPr>
        <w:t xml:space="preserve">ОС </w:t>
      </w:r>
      <w:r w:rsidRPr="00FB3453">
        <w:rPr>
          <w:lang w:val="en-US" w:eastAsia="ru-RU"/>
        </w:rPr>
        <w:t>Windows</w:t>
      </w:r>
      <w:r w:rsidRPr="00FB3453">
        <w:rPr>
          <w:lang w:eastAsia="ru-RU"/>
        </w:rPr>
        <w:t xml:space="preserve"> 10</w:t>
      </w:r>
      <w:r w:rsidRPr="004A156F">
        <w:rPr>
          <w:lang w:eastAsia="ru-RU"/>
        </w:rPr>
        <w:t xml:space="preserve"> (</w:t>
      </w:r>
      <w:r w:rsidRPr="00FB3453">
        <w:rPr>
          <w:rStyle w:val="af0"/>
          <w:lang w:eastAsia="ru-RU"/>
        </w:rPr>
        <w:t>версия 1809</w:t>
      </w:r>
      <w:r w:rsidRPr="004A156F">
        <w:rPr>
          <w:lang w:eastAsia="ru-RU"/>
        </w:rPr>
        <w:t>) или новее;</w:t>
      </w:r>
    </w:p>
    <w:p w14:paraId="25117D2E" w14:textId="77777777" w:rsidR="00D74E0F" w:rsidRPr="00FB3453" w:rsidRDefault="00D74E0F" w:rsidP="00D74E0F">
      <w:pPr>
        <w:pStyle w:val="a1"/>
        <w:rPr>
          <w:lang w:eastAsia="ru-RU"/>
        </w:rPr>
      </w:pPr>
      <w:r w:rsidRPr="00FB3453">
        <w:rPr>
          <w:lang w:eastAsia="ru-RU"/>
        </w:rPr>
        <w:t>.</w:t>
      </w:r>
      <w:r w:rsidRPr="002A55B4">
        <w:rPr>
          <w:lang w:eastAsia="ru-RU"/>
        </w:rPr>
        <w:t xml:space="preserve">NET 8 </w:t>
      </w:r>
      <w:proofErr w:type="spellStart"/>
      <w:r w:rsidRPr="002A55B4">
        <w:rPr>
          <w:lang w:eastAsia="ru-RU"/>
        </w:rPr>
        <w:t>Desktop</w:t>
      </w:r>
      <w:proofErr w:type="spellEnd"/>
      <w:r w:rsidRPr="002A55B4">
        <w:rPr>
          <w:lang w:eastAsia="ru-RU"/>
        </w:rPr>
        <w:t xml:space="preserve"> </w:t>
      </w:r>
      <w:proofErr w:type="spellStart"/>
      <w:r w:rsidRPr="002A55B4">
        <w:rPr>
          <w:lang w:eastAsia="ru-RU"/>
        </w:rPr>
        <w:t>Runtime</w:t>
      </w:r>
      <w:proofErr w:type="spellEnd"/>
      <w:r>
        <w:rPr>
          <w:lang w:val="en-US" w:eastAsia="ru-RU"/>
        </w:rPr>
        <w:t>;</w:t>
      </w:r>
    </w:p>
    <w:p w14:paraId="2AFC0B27" w14:textId="77777777" w:rsidR="00D74E0F" w:rsidRPr="004A156F" w:rsidRDefault="00D74E0F" w:rsidP="00D74E0F">
      <w:pPr>
        <w:pStyle w:val="a1"/>
        <w:rPr>
          <w:lang w:eastAsia="ru-RU"/>
        </w:rPr>
      </w:pPr>
      <w:r w:rsidRPr="004A156F">
        <w:rPr>
          <w:lang w:eastAsia="ru-RU"/>
        </w:rPr>
        <w:t xml:space="preserve">процессов с частотой 1 </w:t>
      </w:r>
      <w:proofErr w:type="gramStart"/>
      <w:r w:rsidRPr="004A156F">
        <w:rPr>
          <w:lang w:eastAsia="ru-RU"/>
        </w:rPr>
        <w:t xml:space="preserve">ГГц </w:t>
      </w:r>
      <w:r w:rsidRPr="004A156F">
        <w:rPr>
          <w:lang w:val="en-US" w:eastAsia="ru-RU"/>
        </w:rPr>
        <w:t>;</w:t>
      </w:r>
      <w:proofErr w:type="gramEnd"/>
    </w:p>
    <w:p w14:paraId="2244AEE9" w14:textId="77777777" w:rsidR="00D74E0F" w:rsidRPr="004A156F" w:rsidRDefault="00D74E0F" w:rsidP="00D74E0F">
      <w:pPr>
        <w:pStyle w:val="a1"/>
        <w:rPr>
          <w:lang w:eastAsia="ru-RU"/>
        </w:rPr>
      </w:pPr>
      <w:r w:rsidRPr="004A156F">
        <w:rPr>
          <w:lang w:eastAsia="ru-RU"/>
        </w:rPr>
        <w:t>оперативная память объемом 2 ГБ</w:t>
      </w:r>
      <w:r w:rsidRPr="004A156F">
        <w:rPr>
          <w:lang w:val="en-US" w:eastAsia="ru-RU"/>
        </w:rPr>
        <w:t>;</w:t>
      </w:r>
    </w:p>
    <w:p w14:paraId="3FF6EF05" w14:textId="77777777" w:rsidR="00D74E0F" w:rsidRDefault="00D74E0F" w:rsidP="00D74E0F">
      <w:pPr>
        <w:pStyle w:val="a1"/>
        <w:rPr>
          <w:lang w:eastAsia="ru-RU"/>
        </w:rPr>
      </w:pPr>
      <w:r w:rsidRPr="004A156F">
        <w:rPr>
          <w:lang w:eastAsia="ru-RU"/>
        </w:rPr>
        <w:t>место на диске 200 МБ.</w:t>
      </w:r>
    </w:p>
    <w:p w14:paraId="121B0C34" w14:textId="2D169CA7" w:rsidR="003462E4" w:rsidRPr="00D74E0F" w:rsidRDefault="00D74E0F" w:rsidP="00730B63">
      <w:pPr>
        <w:pStyle w:val="a3"/>
      </w:pPr>
      <w:r w:rsidRPr="00A839D3">
        <w:t xml:space="preserve">Для </w:t>
      </w:r>
      <w:r w:rsidR="00730B63">
        <w:t>установки</w:t>
      </w:r>
      <w:r w:rsidRPr="00A839D3">
        <w:t xml:space="preserve"> оконного</w:t>
      </w:r>
      <w:r>
        <w:t xml:space="preserve"> приложения требуется распаковать скачать архив </w:t>
      </w:r>
      <w:r>
        <w:rPr>
          <w:lang w:val="en-US"/>
        </w:rPr>
        <w:t>Forestry</w:t>
      </w:r>
      <w:r w:rsidRPr="00B6771B">
        <w:t>.</w:t>
      </w:r>
      <w:r>
        <w:rPr>
          <w:lang w:val="en-US"/>
        </w:rPr>
        <w:t>zip</w:t>
      </w:r>
      <w:r>
        <w:t xml:space="preserve"> из </w:t>
      </w:r>
      <w:proofErr w:type="spellStart"/>
      <w:r>
        <w:t>репозитория</w:t>
      </w:r>
      <w:proofErr w:type="spellEnd"/>
      <w:r>
        <w:t xml:space="preserve"> и разархивировать его в любую удобную папку.</w:t>
      </w:r>
      <w:r>
        <w:t xml:space="preserve"> </w:t>
      </w:r>
      <w:bookmarkStart w:id="0" w:name="_GoBack"/>
      <w:bookmarkEnd w:id="0"/>
    </w:p>
    <w:sectPr w:rsidR="003462E4" w:rsidRPr="00D74E0F" w:rsidSect="007C243F">
      <w:footerReference w:type="default" r:id="rId8"/>
      <w:footerReference w:type="firs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223047F" w16cex:dateUtc="2025-06-12T17:48:00Z"/>
  <w16cex:commentExtensible w16cex:durableId="346EA0BD" w16cex:dateUtc="2025-06-12T17:27:00Z"/>
  <w16cex:commentExtensible w16cex:durableId="3DDAA641" w16cex:dateUtc="2025-06-12T17:34:00Z"/>
  <w16cex:commentExtensible w16cex:durableId="5263A526" w16cex:dateUtc="2025-06-12T17:43:00Z"/>
  <w16cex:commentExtensible w16cex:durableId="7D3E3340" w16cex:dateUtc="2025-06-12T17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A3788F0" w16cid:durableId="4223047F"/>
  <w16cid:commentId w16cid:paraId="1EA0DDD7" w16cid:durableId="346EA0BD"/>
  <w16cid:commentId w16cid:paraId="754CEB89" w16cid:durableId="3DDAA641"/>
  <w16cid:commentId w16cid:paraId="24FA3544" w16cid:durableId="5263A526"/>
  <w16cid:commentId w16cid:paraId="4A495942" w16cid:durableId="7D3E334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759B23" w14:textId="77777777" w:rsidR="00EC4861" w:rsidRDefault="00EC4861" w:rsidP="007B1296">
      <w:r>
        <w:separator/>
      </w:r>
    </w:p>
  </w:endnote>
  <w:endnote w:type="continuationSeparator" w:id="0">
    <w:p w14:paraId="5B1B97F8" w14:textId="77777777" w:rsidR="00EC4861" w:rsidRDefault="00EC4861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2428460"/>
      <w:docPartObj>
        <w:docPartGallery w:val="Page Numbers (Bottom of Page)"/>
        <w:docPartUnique/>
      </w:docPartObj>
    </w:sdtPr>
    <w:sdtEndPr/>
    <w:sdtContent>
      <w:p w14:paraId="472B0AF6" w14:textId="67B198EB" w:rsidR="002653CD" w:rsidRDefault="002653CD">
        <w:pPr>
          <w:pStyle w:val="af4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19a \* MERGEFORMAT </w:instrText>
        </w:r>
        <w:r>
          <w:rPr>
            <w:noProof/>
          </w:rPr>
          <w:fldChar w:fldCharType="separate"/>
        </w:r>
        <w:r w:rsidR="00730B6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1F1C10" w14:textId="47A4670B" w:rsidR="002653CD" w:rsidRPr="00FC5D23" w:rsidRDefault="002653CD" w:rsidP="00D14B5C">
    <w:pPr>
      <w:pStyle w:val="af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42F0E7" w14:textId="77777777" w:rsidR="00EC4861" w:rsidRDefault="00EC4861" w:rsidP="007B1296">
      <w:r>
        <w:separator/>
      </w:r>
    </w:p>
  </w:footnote>
  <w:footnote w:type="continuationSeparator" w:id="0">
    <w:p w14:paraId="4D4BA722" w14:textId="77777777" w:rsidR="00EC4861" w:rsidRDefault="00EC4861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238BA"/>
    <w:multiLevelType w:val="hybridMultilevel"/>
    <w:tmpl w:val="65DC2650"/>
    <w:lvl w:ilvl="0" w:tplc="0F5EC5D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B05E0E"/>
    <w:multiLevelType w:val="multilevel"/>
    <w:tmpl w:val="221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16F0EDE"/>
    <w:multiLevelType w:val="hybridMultilevel"/>
    <w:tmpl w:val="8D30CF32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582506D"/>
    <w:multiLevelType w:val="hybridMultilevel"/>
    <w:tmpl w:val="74D8098E"/>
    <w:lvl w:ilvl="0" w:tplc="0B3651A0">
      <w:start w:val="1"/>
      <w:numFmt w:val="bullet"/>
      <w:lvlText w:val="-"/>
      <w:lvlJc w:val="left"/>
      <w:pPr>
        <w:ind w:left="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0BC8CF4">
      <w:start w:val="1"/>
      <w:numFmt w:val="bullet"/>
      <w:lvlText w:val="o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7D4A19E">
      <w:start w:val="1"/>
      <w:numFmt w:val="bullet"/>
      <w:lvlText w:val="▪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D700004">
      <w:start w:val="1"/>
      <w:numFmt w:val="bullet"/>
      <w:lvlText w:val="•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45237D6">
      <w:start w:val="1"/>
      <w:numFmt w:val="bullet"/>
      <w:lvlText w:val="o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4EAC2">
      <w:start w:val="1"/>
      <w:numFmt w:val="bullet"/>
      <w:lvlText w:val="▪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28E684">
      <w:start w:val="1"/>
      <w:numFmt w:val="bullet"/>
      <w:lvlText w:val="•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BD8B270">
      <w:start w:val="1"/>
      <w:numFmt w:val="bullet"/>
      <w:lvlText w:val="o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710EAEA">
      <w:start w:val="1"/>
      <w:numFmt w:val="bullet"/>
      <w:lvlText w:val="▪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A810987"/>
    <w:multiLevelType w:val="hybridMultilevel"/>
    <w:tmpl w:val="4A68DB1A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FE107C"/>
    <w:multiLevelType w:val="hybridMultilevel"/>
    <w:tmpl w:val="54802C16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777A6"/>
    <w:multiLevelType w:val="hybridMultilevel"/>
    <w:tmpl w:val="F56CDE12"/>
    <w:lvl w:ilvl="0" w:tplc="F66C1D6C">
      <w:start w:val="1"/>
      <w:numFmt w:val="decimal"/>
      <w:lvlText w:val="%1."/>
      <w:lvlJc w:val="left"/>
      <w:pPr>
        <w:ind w:left="143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11FEB544">
      <w:numFmt w:val="bullet"/>
      <w:lvlText w:val="•"/>
      <w:lvlJc w:val="left"/>
      <w:pPr>
        <w:ind w:left="1089" w:hanging="288"/>
      </w:pPr>
      <w:rPr>
        <w:rFonts w:hint="default"/>
        <w:lang w:val="ru-RU" w:eastAsia="en-US" w:bidi="ar-SA"/>
      </w:rPr>
    </w:lvl>
    <w:lvl w:ilvl="2" w:tplc="A94A1438">
      <w:numFmt w:val="bullet"/>
      <w:lvlText w:val="•"/>
      <w:lvlJc w:val="left"/>
      <w:pPr>
        <w:ind w:left="2039" w:hanging="288"/>
      </w:pPr>
      <w:rPr>
        <w:rFonts w:hint="default"/>
        <w:lang w:val="ru-RU" w:eastAsia="en-US" w:bidi="ar-SA"/>
      </w:rPr>
    </w:lvl>
    <w:lvl w:ilvl="3" w:tplc="05502690">
      <w:numFmt w:val="bullet"/>
      <w:lvlText w:val="•"/>
      <w:lvlJc w:val="left"/>
      <w:pPr>
        <w:ind w:left="2989" w:hanging="288"/>
      </w:pPr>
      <w:rPr>
        <w:rFonts w:hint="default"/>
        <w:lang w:val="ru-RU" w:eastAsia="en-US" w:bidi="ar-SA"/>
      </w:rPr>
    </w:lvl>
    <w:lvl w:ilvl="4" w:tplc="BFB642AC">
      <w:numFmt w:val="bullet"/>
      <w:lvlText w:val="•"/>
      <w:lvlJc w:val="left"/>
      <w:pPr>
        <w:ind w:left="3939" w:hanging="288"/>
      </w:pPr>
      <w:rPr>
        <w:rFonts w:hint="default"/>
        <w:lang w:val="ru-RU" w:eastAsia="en-US" w:bidi="ar-SA"/>
      </w:rPr>
    </w:lvl>
    <w:lvl w:ilvl="5" w:tplc="40289DDC">
      <w:numFmt w:val="bullet"/>
      <w:lvlText w:val="•"/>
      <w:lvlJc w:val="left"/>
      <w:pPr>
        <w:ind w:left="4889" w:hanging="288"/>
      </w:pPr>
      <w:rPr>
        <w:rFonts w:hint="default"/>
        <w:lang w:val="ru-RU" w:eastAsia="en-US" w:bidi="ar-SA"/>
      </w:rPr>
    </w:lvl>
    <w:lvl w:ilvl="6" w:tplc="8C5E6AA8">
      <w:numFmt w:val="bullet"/>
      <w:lvlText w:val="•"/>
      <w:lvlJc w:val="left"/>
      <w:pPr>
        <w:ind w:left="5839" w:hanging="288"/>
      </w:pPr>
      <w:rPr>
        <w:rFonts w:hint="default"/>
        <w:lang w:val="ru-RU" w:eastAsia="en-US" w:bidi="ar-SA"/>
      </w:rPr>
    </w:lvl>
    <w:lvl w:ilvl="7" w:tplc="42D0857E">
      <w:numFmt w:val="bullet"/>
      <w:lvlText w:val="•"/>
      <w:lvlJc w:val="left"/>
      <w:pPr>
        <w:ind w:left="6789" w:hanging="288"/>
      </w:pPr>
      <w:rPr>
        <w:rFonts w:hint="default"/>
        <w:lang w:val="ru-RU" w:eastAsia="en-US" w:bidi="ar-SA"/>
      </w:rPr>
    </w:lvl>
    <w:lvl w:ilvl="8" w:tplc="ACEC5148">
      <w:numFmt w:val="bullet"/>
      <w:lvlText w:val="•"/>
      <w:lvlJc w:val="left"/>
      <w:pPr>
        <w:ind w:left="7739" w:hanging="288"/>
      </w:pPr>
      <w:rPr>
        <w:rFonts w:hint="default"/>
        <w:lang w:val="ru-RU" w:eastAsia="en-US" w:bidi="ar-SA"/>
      </w:rPr>
    </w:lvl>
  </w:abstractNum>
  <w:abstractNum w:abstractNumId="10" w15:restartNumberingAfterBreak="0">
    <w:nsid w:val="2B807A35"/>
    <w:multiLevelType w:val="hybridMultilevel"/>
    <w:tmpl w:val="889EBA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9B28A7"/>
    <w:multiLevelType w:val="hybridMultilevel"/>
    <w:tmpl w:val="97EA7E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26C19"/>
    <w:multiLevelType w:val="hybridMultilevel"/>
    <w:tmpl w:val="F894F3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044F6C"/>
    <w:multiLevelType w:val="hybridMultilevel"/>
    <w:tmpl w:val="90382CB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7B156C"/>
    <w:multiLevelType w:val="hybridMultilevel"/>
    <w:tmpl w:val="E3CCA6A0"/>
    <w:lvl w:ilvl="0" w:tplc="3030191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AE4A07"/>
    <w:multiLevelType w:val="hybridMultilevel"/>
    <w:tmpl w:val="499A14E4"/>
    <w:lvl w:ilvl="0" w:tplc="C07C057E">
      <w:numFmt w:val="bullet"/>
      <w:lvlText w:val="-"/>
      <w:lvlJc w:val="left"/>
      <w:pPr>
        <w:ind w:left="1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2DEE7102">
      <w:numFmt w:val="bullet"/>
      <w:lvlText w:val="•"/>
      <w:lvlJc w:val="left"/>
      <w:pPr>
        <w:ind w:left="1089" w:hanging="284"/>
      </w:pPr>
      <w:rPr>
        <w:rFonts w:hint="default"/>
        <w:lang w:val="ru-RU" w:eastAsia="en-US" w:bidi="ar-SA"/>
      </w:rPr>
    </w:lvl>
    <w:lvl w:ilvl="2" w:tplc="C310F25C">
      <w:numFmt w:val="bullet"/>
      <w:lvlText w:val="•"/>
      <w:lvlJc w:val="left"/>
      <w:pPr>
        <w:ind w:left="2039" w:hanging="284"/>
      </w:pPr>
      <w:rPr>
        <w:rFonts w:hint="default"/>
        <w:lang w:val="ru-RU" w:eastAsia="en-US" w:bidi="ar-SA"/>
      </w:rPr>
    </w:lvl>
    <w:lvl w:ilvl="3" w:tplc="565A0DCE">
      <w:numFmt w:val="bullet"/>
      <w:lvlText w:val="•"/>
      <w:lvlJc w:val="left"/>
      <w:pPr>
        <w:ind w:left="2989" w:hanging="284"/>
      </w:pPr>
      <w:rPr>
        <w:rFonts w:hint="default"/>
        <w:lang w:val="ru-RU" w:eastAsia="en-US" w:bidi="ar-SA"/>
      </w:rPr>
    </w:lvl>
    <w:lvl w:ilvl="4" w:tplc="E8769806">
      <w:numFmt w:val="bullet"/>
      <w:lvlText w:val="•"/>
      <w:lvlJc w:val="left"/>
      <w:pPr>
        <w:ind w:left="3939" w:hanging="284"/>
      </w:pPr>
      <w:rPr>
        <w:rFonts w:hint="default"/>
        <w:lang w:val="ru-RU" w:eastAsia="en-US" w:bidi="ar-SA"/>
      </w:rPr>
    </w:lvl>
    <w:lvl w:ilvl="5" w:tplc="A6C8D84E">
      <w:numFmt w:val="bullet"/>
      <w:lvlText w:val="•"/>
      <w:lvlJc w:val="left"/>
      <w:pPr>
        <w:ind w:left="4889" w:hanging="284"/>
      </w:pPr>
      <w:rPr>
        <w:rFonts w:hint="default"/>
        <w:lang w:val="ru-RU" w:eastAsia="en-US" w:bidi="ar-SA"/>
      </w:rPr>
    </w:lvl>
    <w:lvl w:ilvl="6" w:tplc="C19E508E">
      <w:numFmt w:val="bullet"/>
      <w:lvlText w:val="•"/>
      <w:lvlJc w:val="left"/>
      <w:pPr>
        <w:ind w:left="5839" w:hanging="284"/>
      </w:pPr>
      <w:rPr>
        <w:rFonts w:hint="default"/>
        <w:lang w:val="ru-RU" w:eastAsia="en-US" w:bidi="ar-SA"/>
      </w:rPr>
    </w:lvl>
    <w:lvl w:ilvl="7" w:tplc="F18AEB68">
      <w:numFmt w:val="bullet"/>
      <w:lvlText w:val="•"/>
      <w:lvlJc w:val="left"/>
      <w:pPr>
        <w:ind w:left="6789" w:hanging="284"/>
      </w:pPr>
      <w:rPr>
        <w:rFonts w:hint="default"/>
        <w:lang w:val="ru-RU" w:eastAsia="en-US" w:bidi="ar-SA"/>
      </w:rPr>
    </w:lvl>
    <w:lvl w:ilvl="8" w:tplc="7AEC2E8C">
      <w:numFmt w:val="bullet"/>
      <w:lvlText w:val="•"/>
      <w:lvlJc w:val="left"/>
      <w:pPr>
        <w:ind w:left="7739" w:hanging="284"/>
      </w:pPr>
      <w:rPr>
        <w:rFonts w:hint="default"/>
        <w:lang w:val="ru-RU" w:eastAsia="en-US" w:bidi="ar-SA"/>
      </w:rPr>
    </w:lvl>
  </w:abstractNum>
  <w:abstractNum w:abstractNumId="18" w15:restartNumberingAfterBreak="0">
    <w:nsid w:val="611F3D2D"/>
    <w:multiLevelType w:val="hybridMultilevel"/>
    <w:tmpl w:val="F9807068"/>
    <w:lvl w:ilvl="0" w:tplc="3030191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FA6CCF"/>
    <w:multiLevelType w:val="multilevel"/>
    <w:tmpl w:val="5F026790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20" w15:restartNumberingAfterBreak="0">
    <w:nsid w:val="64D50D4B"/>
    <w:multiLevelType w:val="hybridMultilevel"/>
    <w:tmpl w:val="69A8AAFA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A93089"/>
    <w:multiLevelType w:val="hybridMultilevel"/>
    <w:tmpl w:val="824AE756"/>
    <w:lvl w:ilvl="0" w:tplc="BD700004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7F6E58"/>
    <w:multiLevelType w:val="hybridMultilevel"/>
    <w:tmpl w:val="F81E3B08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C012242"/>
    <w:multiLevelType w:val="hybridMultilevel"/>
    <w:tmpl w:val="64D847F4"/>
    <w:lvl w:ilvl="0" w:tplc="1D64CD10">
      <w:start w:val="1"/>
      <w:numFmt w:val="bullet"/>
      <w:lvlText w:val="-"/>
      <w:lvlJc w:val="left"/>
      <w:pPr>
        <w:ind w:left="709" w:hanging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F6F454C"/>
    <w:multiLevelType w:val="hybridMultilevel"/>
    <w:tmpl w:val="6534E870"/>
    <w:lvl w:ilvl="0" w:tplc="0B3651A0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5"/>
  </w:num>
  <w:num w:numId="7">
    <w:abstractNumId w:val="16"/>
  </w:num>
  <w:num w:numId="8">
    <w:abstractNumId w:val="1"/>
  </w:num>
  <w:num w:numId="9">
    <w:abstractNumId w:val="0"/>
  </w:num>
  <w:num w:numId="10">
    <w:abstractNumId w:val="25"/>
  </w:num>
  <w:num w:numId="11">
    <w:abstractNumId w:val="5"/>
  </w:num>
  <w:num w:numId="12">
    <w:abstractNumId w:val="2"/>
  </w:num>
  <w:num w:numId="13">
    <w:abstractNumId w:val="24"/>
  </w:num>
  <w:num w:numId="14">
    <w:abstractNumId w:val="7"/>
  </w:num>
  <w:num w:numId="15">
    <w:abstractNumId w:val="4"/>
  </w:num>
  <w:num w:numId="16">
    <w:abstractNumId w:val="21"/>
  </w:num>
  <w:num w:numId="17">
    <w:abstractNumId w:val="20"/>
  </w:num>
  <w:num w:numId="18">
    <w:abstractNumId w:val="14"/>
  </w:num>
  <w:num w:numId="19">
    <w:abstractNumId w:val="18"/>
  </w:num>
  <w:num w:numId="20">
    <w:abstractNumId w:val="9"/>
  </w:num>
  <w:num w:numId="21">
    <w:abstractNumId w:val="17"/>
  </w:num>
  <w:num w:numId="22">
    <w:abstractNumId w:val="11"/>
  </w:num>
  <w:num w:numId="23">
    <w:abstractNumId w:val="6"/>
  </w:num>
  <w:num w:numId="24">
    <w:abstractNumId w:val="10"/>
  </w:num>
  <w:num w:numId="25">
    <w:abstractNumId w:val="13"/>
  </w:num>
  <w:num w:numId="26">
    <w:abstractNumId w:val="12"/>
  </w:num>
  <w:num w:numId="27">
    <w:abstractNumId w:val="22"/>
  </w:num>
  <w:num w:numId="28">
    <w:abstractNumId w:val="23"/>
  </w:num>
  <w:num w:numId="29">
    <w:abstractNumId w:val="19"/>
    <w:lvlOverride w:ilvl="0">
      <w:startOverride w:val="1"/>
    </w:lvlOverride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attachedTemplate r:id="rId1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23A"/>
    <w:rsid w:val="0000242D"/>
    <w:rsid w:val="000029ED"/>
    <w:rsid w:val="00006805"/>
    <w:rsid w:val="00006D8A"/>
    <w:rsid w:val="00013FA8"/>
    <w:rsid w:val="00021BBC"/>
    <w:rsid w:val="00022EAD"/>
    <w:rsid w:val="000249D0"/>
    <w:rsid w:val="00040B00"/>
    <w:rsid w:val="00046A82"/>
    <w:rsid w:val="000547B5"/>
    <w:rsid w:val="00057AE9"/>
    <w:rsid w:val="00067314"/>
    <w:rsid w:val="00070444"/>
    <w:rsid w:val="00071534"/>
    <w:rsid w:val="00084431"/>
    <w:rsid w:val="00095E0A"/>
    <w:rsid w:val="00097E71"/>
    <w:rsid w:val="000A5D35"/>
    <w:rsid w:val="000B2040"/>
    <w:rsid w:val="000C03D0"/>
    <w:rsid w:val="000C5BDC"/>
    <w:rsid w:val="000E3749"/>
    <w:rsid w:val="000E4582"/>
    <w:rsid w:val="000E4BA9"/>
    <w:rsid w:val="00120372"/>
    <w:rsid w:val="00122DF6"/>
    <w:rsid w:val="00126FE5"/>
    <w:rsid w:val="00135AB1"/>
    <w:rsid w:val="0014241F"/>
    <w:rsid w:val="00154AC6"/>
    <w:rsid w:val="00157D07"/>
    <w:rsid w:val="00176CA1"/>
    <w:rsid w:val="0018210A"/>
    <w:rsid w:val="00190012"/>
    <w:rsid w:val="0019723A"/>
    <w:rsid w:val="00197EED"/>
    <w:rsid w:val="001B17C1"/>
    <w:rsid w:val="001B322A"/>
    <w:rsid w:val="001B5082"/>
    <w:rsid w:val="001B5A61"/>
    <w:rsid w:val="001C0909"/>
    <w:rsid w:val="001D06FF"/>
    <w:rsid w:val="001D227F"/>
    <w:rsid w:val="001D2CA0"/>
    <w:rsid w:val="002000C0"/>
    <w:rsid w:val="002037EC"/>
    <w:rsid w:val="0020443D"/>
    <w:rsid w:val="0022213E"/>
    <w:rsid w:val="0022470A"/>
    <w:rsid w:val="00225B12"/>
    <w:rsid w:val="00230654"/>
    <w:rsid w:val="00234EB9"/>
    <w:rsid w:val="002415E1"/>
    <w:rsid w:val="00244503"/>
    <w:rsid w:val="00252FF9"/>
    <w:rsid w:val="002540AF"/>
    <w:rsid w:val="002653CD"/>
    <w:rsid w:val="00267E9D"/>
    <w:rsid w:val="00276995"/>
    <w:rsid w:val="00282FCD"/>
    <w:rsid w:val="0029075A"/>
    <w:rsid w:val="00290C75"/>
    <w:rsid w:val="0029217B"/>
    <w:rsid w:val="002A1B79"/>
    <w:rsid w:val="002A1FA2"/>
    <w:rsid w:val="002B3EA3"/>
    <w:rsid w:val="002D5F2F"/>
    <w:rsid w:val="002D7A8A"/>
    <w:rsid w:val="002E1075"/>
    <w:rsid w:val="002F1F23"/>
    <w:rsid w:val="003033E0"/>
    <w:rsid w:val="00313BD4"/>
    <w:rsid w:val="003140F3"/>
    <w:rsid w:val="00333DDD"/>
    <w:rsid w:val="003462E4"/>
    <w:rsid w:val="00350DEC"/>
    <w:rsid w:val="003616AA"/>
    <w:rsid w:val="00362590"/>
    <w:rsid w:val="00370592"/>
    <w:rsid w:val="00383E05"/>
    <w:rsid w:val="00387F1E"/>
    <w:rsid w:val="00390F2E"/>
    <w:rsid w:val="00395BD6"/>
    <w:rsid w:val="003A40F8"/>
    <w:rsid w:val="003A6D6C"/>
    <w:rsid w:val="003F696A"/>
    <w:rsid w:val="00404028"/>
    <w:rsid w:val="00411E9F"/>
    <w:rsid w:val="00413BC8"/>
    <w:rsid w:val="00421D5B"/>
    <w:rsid w:val="00427BC3"/>
    <w:rsid w:val="004305FB"/>
    <w:rsid w:val="00444C0A"/>
    <w:rsid w:val="00446D2F"/>
    <w:rsid w:val="00452F4E"/>
    <w:rsid w:val="00473C53"/>
    <w:rsid w:val="004745BD"/>
    <w:rsid w:val="0047488A"/>
    <w:rsid w:val="00476E14"/>
    <w:rsid w:val="00485388"/>
    <w:rsid w:val="0048611C"/>
    <w:rsid w:val="00492B3F"/>
    <w:rsid w:val="004B1C4B"/>
    <w:rsid w:val="004B52BE"/>
    <w:rsid w:val="004C5F97"/>
    <w:rsid w:val="004D1C92"/>
    <w:rsid w:val="004D1D4C"/>
    <w:rsid w:val="004D2CE9"/>
    <w:rsid w:val="004E4D44"/>
    <w:rsid w:val="004E746C"/>
    <w:rsid w:val="004F0EAE"/>
    <w:rsid w:val="00500D2C"/>
    <w:rsid w:val="005062F8"/>
    <w:rsid w:val="00540F99"/>
    <w:rsid w:val="00547AB8"/>
    <w:rsid w:val="00560C23"/>
    <w:rsid w:val="00563483"/>
    <w:rsid w:val="005728C6"/>
    <w:rsid w:val="00577510"/>
    <w:rsid w:val="005842D8"/>
    <w:rsid w:val="005845A8"/>
    <w:rsid w:val="005976D6"/>
    <w:rsid w:val="005A1BD1"/>
    <w:rsid w:val="005B61C8"/>
    <w:rsid w:val="005C40F9"/>
    <w:rsid w:val="005C6335"/>
    <w:rsid w:val="005D0FDF"/>
    <w:rsid w:val="005D10F9"/>
    <w:rsid w:val="005E1DBB"/>
    <w:rsid w:val="005F0E32"/>
    <w:rsid w:val="00600758"/>
    <w:rsid w:val="00607DF8"/>
    <w:rsid w:val="00612DB2"/>
    <w:rsid w:val="006240F7"/>
    <w:rsid w:val="006468C5"/>
    <w:rsid w:val="00666B77"/>
    <w:rsid w:val="00667DFC"/>
    <w:rsid w:val="00670A29"/>
    <w:rsid w:val="00682EC2"/>
    <w:rsid w:val="00685504"/>
    <w:rsid w:val="006947D9"/>
    <w:rsid w:val="006B2E38"/>
    <w:rsid w:val="006D0C39"/>
    <w:rsid w:val="006E6938"/>
    <w:rsid w:val="006F6D68"/>
    <w:rsid w:val="00701393"/>
    <w:rsid w:val="00701696"/>
    <w:rsid w:val="00711564"/>
    <w:rsid w:val="00715B4C"/>
    <w:rsid w:val="00715E8A"/>
    <w:rsid w:val="00723F14"/>
    <w:rsid w:val="00730B63"/>
    <w:rsid w:val="00756CEF"/>
    <w:rsid w:val="00763CA8"/>
    <w:rsid w:val="00770DB5"/>
    <w:rsid w:val="007756A4"/>
    <w:rsid w:val="00775943"/>
    <w:rsid w:val="00776C00"/>
    <w:rsid w:val="00777235"/>
    <w:rsid w:val="007B0D71"/>
    <w:rsid w:val="007B1296"/>
    <w:rsid w:val="007B43F3"/>
    <w:rsid w:val="007B625A"/>
    <w:rsid w:val="007C243F"/>
    <w:rsid w:val="007C301F"/>
    <w:rsid w:val="007D3624"/>
    <w:rsid w:val="00800364"/>
    <w:rsid w:val="00802F55"/>
    <w:rsid w:val="00810637"/>
    <w:rsid w:val="008156AB"/>
    <w:rsid w:val="0083534A"/>
    <w:rsid w:val="00844918"/>
    <w:rsid w:val="0084608B"/>
    <w:rsid w:val="008470FE"/>
    <w:rsid w:val="00851A3B"/>
    <w:rsid w:val="008532F7"/>
    <w:rsid w:val="0085468C"/>
    <w:rsid w:val="008549B1"/>
    <w:rsid w:val="00871F21"/>
    <w:rsid w:val="00880895"/>
    <w:rsid w:val="008900FC"/>
    <w:rsid w:val="00891E1F"/>
    <w:rsid w:val="008962BD"/>
    <w:rsid w:val="008976F7"/>
    <w:rsid w:val="008A3D99"/>
    <w:rsid w:val="008A7779"/>
    <w:rsid w:val="008A7A92"/>
    <w:rsid w:val="008B55D5"/>
    <w:rsid w:val="008C6246"/>
    <w:rsid w:val="008D3EAF"/>
    <w:rsid w:val="008D7AF9"/>
    <w:rsid w:val="008E3AC2"/>
    <w:rsid w:val="008E60AC"/>
    <w:rsid w:val="009045C7"/>
    <w:rsid w:val="00907A2C"/>
    <w:rsid w:val="009171D5"/>
    <w:rsid w:val="00927D29"/>
    <w:rsid w:val="00931BE4"/>
    <w:rsid w:val="00934961"/>
    <w:rsid w:val="009422C4"/>
    <w:rsid w:val="009500FD"/>
    <w:rsid w:val="009532B6"/>
    <w:rsid w:val="009563F2"/>
    <w:rsid w:val="00971989"/>
    <w:rsid w:val="009828A2"/>
    <w:rsid w:val="00992FCF"/>
    <w:rsid w:val="009977D2"/>
    <w:rsid w:val="009A414D"/>
    <w:rsid w:val="009A5998"/>
    <w:rsid w:val="009A7A45"/>
    <w:rsid w:val="009C61C2"/>
    <w:rsid w:val="009D5DAE"/>
    <w:rsid w:val="009E2B94"/>
    <w:rsid w:val="009E3102"/>
    <w:rsid w:val="00A04241"/>
    <w:rsid w:val="00A05EF3"/>
    <w:rsid w:val="00A153D4"/>
    <w:rsid w:val="00A15409"/>
    <w:rsid w:val="00A22522"/>
    <w:rsid w:val="00A22AAA"/>
    <w:rsid w:val="00A23795"/>
    <w:rsid w:val="00A32FFC"/>
    <w:rsid w:val="00A37862"/>
    <w:rsid w:val="00A57474"/>
    <w:rsid w:val="00A717AA"/>
    <w:rsid w:val="00A71D00"/>
    <w:rsid w:val="00A76BBA"/>
    <w:rsid w:val="00A92677"/>
    <w:rsid w:val="00A9702A"/>
    <w:rsid w:val="00AB6F39"/>
    <w:rsid w:val="00AD366A"/>
    <w:rsid w:val="00AF1207"/>
    <w:rsid w:val="00B0409C"/>
    <w:rsid w:val="00B07878"/>
    <w:rsid w:val="00B1423E"/>
    <w:rsid w:val="00B31B6B"/>
    <w:rsid w:val="00B4091E"/>
    <w:rsid w:val="00B44A6D"/>
    <w:rsid w:val="00B47D9A"/>
    <w:rsid w:val="00B512C7"/>
    <w:rsid w:val="00B64EC5"/>
    <w:rsid w:val="00B73778"/>
    <w:rsid w:val="00B84F23"/>
    <w:rsid w:val="00B94F15"/>
    <w:rsid w:val="00B95A89"/>
    <w:rsid w:val="00BB22C1"/>
    <w:rsid w:val="00BC3247"/>
    <w:rsid w:val="00BD57C7"/>
    <w:rsid w:val="00BE2E89"/>
    <w:rsid w:val="00BE649B"/>
    <w:rsid w:val="00C02CA6"/>
    <w:rsid w:val="00C26FA4"/>
    <w:rsid w:val="00C27A37"/>
    <w:rsid w:val="00C364DA"/>
    <w:rsid w:val="00C6588C"/>
    <w:rsid w:val="00C67768"/>
    <w:rsid w:val="00C706EA"/>
    <w:rsid w:val="00C7200D"/>
    <w:rsid w:val="00C8115E"/>
    <w:rsid w:val="00C871DC"/>
    <w:rsid w:val="00C934F9"/>
    <w:rsid w:val="00CA55AD"/>
    <w:rsid w:val="00CA5BD4"/>
    <w:rsid w:val="00CB3BF9"/>
    <w:rsid w:val="00CB5F04"/>
    <w:rsid w:val="00CC3301"/>
    <w:rsid w:val="00CD5CA7"/>
    <w:rsid w:val="00CD76A1"/>
    <w:rsid w:val="00CE3B5E"/>
    <w:rsid w:val="00CE58C3"/>
    <w:rsid w:val="00D05194"/>
    <w:rsid w:val="00D14B5C"/>
    <w:rsid w:val="00D160AE"/>
    <w:rsid w:val="00D51EAF"/>
    <w:rsid w:val="00D56F33"/>
    <w:rsid w:val="00D57A1D"/>
    <w:rsid w:val="00D7425C"/>
    <w:rsid w:val="00D74E0F"/>
    <w:rsid w:val="00D768D8"/>
    <w:rsid w:val="00D81261"/>
    <w:rsid w:val="00D85DA5"/>
    <w:rsid w:val="00D94FB7"/>
    <w:rsid w:val="00D96D59"/>
    <w:rsid w:val="00DB1971"/>
    <w:rsid w:val="00DB2CDE"/>
    <w:rsid w:val="00DB33D2"/>
    <w:rsid w:val="00DB38EA"/>
    <w:rsid w:val="00DD2D10"/>
    <w:rsid w:val="00DD2E9E"/>
    <w:rsid w:val="00DF467C"/>
    <w:rsid w:val="00E205EA"/>
    <w:rsid w:val="00E2416F"/>
    <w:rsid w:val="00E42B6B"/>
    <w:rsid w:val="00E46B85"/>
    <w:rsid w:val="00E6523E"/>
    <w:rsid w:val="00E72AE3"/>
    <w:rsid w:val="00E81748"/>
    <w:rsid w:val="00E8234E"/>
    <w:rsid w:val="00E8439A"/>
    <w:rsid w:val="00E86806"/>
    <w:rsid w:val="00E86B09"/>
    <w:rsid w:val="00E93448"/>
    <w:rsid w:val="00EB5E58"/>
    <w:rsid w:val="00EC4861"/>
    <w:rsid w:val="00ED0C00"/>
    <w:rsid w:val="00ED2643"/>
    <w:rsid w:val="00ED75B9"/>
    <w:rsid w:val="00EE2660"/>
    <w:rsid w:val="00EF7D95"/>
    <w:rsid w:val="00F116CE"/>
    <w:rsid w:val="00F31BF1"/>
    <w:rsid w:val="00F359E2"/>
    <w:rsid w:val="00F41BDE"/>
    <w:rsid w:val="00F44D11"/>
    <w:rsid w:val="00F83862"/>
    <w:rsid w:val="00F93829"/>
    <w:rsid w:val="00FA544A"/>
    <w:rsid w:val="00FC271E"/>
    <w:rsid w:val="00FC40A4"/>
    <w:rsid w:val="00FC5D23"/>
    <w:rsid w:val="00FE709C"/>
    <w:rsid w:val="00FF1636"/>
    <w:rsid w:val="00FF4AC2"/>
    <w:rsid w:val="00FF6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DAC478"/>
  <w15:docId w15:val="{AAD6C3DF-1CF5-4013-AA8B-101680E87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77235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097E71"/>
    <w:pPr>
      <w:tabs>
        <w:tab w:val="right" w:leader="dot" w:pos="9356"/>
      </w:tabs>
      <w:spacing w:line="360" w:lineRule="auto"/>
      <w:ind w:left="709" w:right="-2"/>
    </w:pPr>
  </w:style>
  <w:style w:type="paragraph" w:styleId="23">
    <w:name w:val="toc 2"/>
    <w:basedOn w:val="11"/>
    <w:next w:val="a2"/>
    <w:autoRedefine/>
    <w:uiPriority w:val="39"/>
    <w:unhideWhenUsed/>
    <w:rsid w:val="00E8439A"/>
    <w:pPr>
      <w:tabs>
        <w:tab w:val="clear" w:pos="9356"/>
        <w:tab w:val="right" w:leader="dot" w:pos="9360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paragraph" w:styleId="aff3">
    <w:name w:val="Balloon Text"/>
    <w:basedOn w:val="a2"/>
    <w:link w:val="aff4"/>
    <w:uiPriority w:val="99"/>
    <w:semiHidden/>
    <w:unhideWhenUsed/>
    <w:rsid w:val="00A05EF3"/>
    <w:rPr>
      <w:rFonts w:ascii="Tahoma" w:hAnsi="Tahoma" w:cs="Tahoma"/>
      <w:sz w:val="16"/>
      <w:szCs w:val="16"/>
    </w:rPr>
  </w:style>
  <w:style w:type="character" w:customStyle="1" w:styleId="aff4">
    <w:name w:val="Текст выноски Знак"/>
    <w:basedOn w:val="a4"/>
    <w:link w:val="aff3"/>
    <w:uiPriority w:val="99"/>
    <w:semiHidden/>
    <w:rsid w:val="00A05EF3"/>
    <w:rPr>
      <w:rFonts w:ascii="Tahoma" w:hAnsi="Tahoma" w:cs="Tahoma"/>
      <w:sz w:val="16"/>
      <w:szCs w:val="16"/>
    </w:rPr>
  </w:style>
  <w:style w:type="paragraph" w:styleId="aff5">
    <w:name w:val="Body Text"/>
    <w:basedOn w:val="a2"/>
    <w:link w:val="aff6"/>
    <w:uiPriority w:val="1"/>
    <w:qFormat/>
    <w:rsid w:val="009A7A45"/>
    <w:pPr>
      <w:widowControl w:val="0"/>
      <w:autoSpaceDE w:val="0"/>
      <w:autoSpaceDN w:val="0"/>
      <w:ind w:left="143"/>
      <w:jc w:val="left"/>
    </w:pPr>
    <w:rPr>
      <w:rFonts w:eastAsia="Times New Roman" w:cs="Times New Roman"/>
      <w:kern w:val="0"/>
      <w:szCs w:val="28"/>
    </w:rPr>
  </w:style>
  <w:style w:type="character" w:customStyle="1" w:styleId="aff6">
    <w:name w:val="Основной текст Знак"/>
    <w:basedOn w:val="a4"/>
    <w:link w:val="aff5"/>
    <w:uiPriority w:val="1"/>
    <w:rsid w:val="009A7A45"/>
    <w:rPr>
      <w:rFonts w:ascii="Times New Roman" w:eastAsia="Times New Roman" w:hAnsi="Times New Roman" w:cs="Times New Roman"/>
      <w:kern w:val="0"/>
      <w:sz w:val="28"/>
      <w:szCs w:val="28"/>
    </w:rPr>
  </w:style>
  <w:style w:type="paragraph" w:customStyle="1" w:styleId="110">
    <w:name w:val="Заголовок 11"/>
    <w:basedOn w:val="a2"/>
    <w:uiPriority w:val="1"/>
    <w:qFormat/>
    <w:rsid w:val="009A7A45"/>
    <w:pPr>
      <w:widowControl w:val="0"/>
      <w:autoSpaceDE w:val="0"/>
      <w:autoSpaceDN w:val="0"/>
      <w:spacing w:before="73"/>
      <w:ind w:left="706" w:right="707"/>
      <w:jc w:val="center"/>
      <w:outlineLvl w:val="1"/>
    </w:pPr>
    <w:rPr>
      <w:rFonts w:eastAsia="Times New Roman" w:cs="Times New Roman"/>
      <w:b/>
      <w:bCs/>
      <w:kern w:val="0"/>
      <w:sz w:val="32"/>
      <w:szCs w:val="32"/>
    </w:rPr>
  </w:style>
  <w:style w:type="paragraph" w:styleId="HTML">
    <w:name w:val="HTML Preformatted"/>
    <w:basedOn w:val="a2"/>
    <w:link w:val="HTML0"/>
    <w:uiPriority w:val="99"/>
    <w:semiHidden/>
    <w:unhideWhenUsed/>
    <w:rsid w:val="00427B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sid w:val="00427BC3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aff7">
    <w:name w:val="annotation reference"/>
    <w:basedOn w:val="a4"/>
    <w:uiPriority w:val="99"/>
    <w:semiHidden/>
    <w:unhideWhenUsed/>
    <w:rsid w:val="00120372"/>
    <w:rPr>
      <w:sz w:val="16"/>
      <w:szCs w:val="16"/>
    </w:rPr>
  </w:style>
  <w:style w:type="paragraph" w:styleId="aff8">
    <w:name w:val="annotation text"/>
    <w:basedOn w:val="a2"/>
    <w:link w:val="aff9"/>
    <w:uiPriority w:val="99"/>
    <w:unhideWhenUsed/>
    <w:rsid w:val="00120372"/>
    <w:rPr>
      <w:sz w:val="20"/>
      <w:szCs w:val="20"/>
    </w:rPr>
  </w:style>
  <w:style w:type="character" w:customStyle="1" w:styleId="aff9">
    <w:name w:val="Текст примечания Знак"/>
    <w:basedOn w:val="a4"/>
    <w:link w:val="aff8"/>
    <w:uiPriority w:val="99"/>
    <w:rsid w:val="00120372"/>
    <w:rPr>
      <w:rFonts w:ascii="Times New Roman" w:hAnsi="Times New Roman"/>
      <w:sz w:val="20"/>
      <w:szCs w:val="20"/>
    </w:rPr>
  </w:style>
  <w:style w:type="paragraph" w:styleId="affa">
    <w:name w:val="annotation subject"/>
    <w:basedOn w:val="aff8"/>
    <w:next w:val="aff8"/>
    <w:link w:val="affb"/>
    <w:uiPriority w:val="99"/>
    <w:semiHidden/>
    <w:unhideWhenUsed/>
    <w:rsid w:val="00120372"/>
    <w:rPr>
      <w:b/>
      <w:bCs/>
    </w:rPr>
  </w:style>
  <w:style w:type="character" w:customStyle="1" w:styleId="affb">
    <w:name w:val="Тема примечания Знак"/>
    <w:basedOn w:val="aff9"/>
    <w:link w:val="affa"/>
    <w:uiPriority w:val="99"/>
    <w:semiHidden/>
    <w:rsid w:val="00120372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5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5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1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9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92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29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9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microsoft.com/office/2016/09/relationships/commentsIds" Target="commentsId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22" Type="http://schemas.microsoft.com/office/2018/08/relationships/commentsExtensible" Target="commentsExtensi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ownloads\Templat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13554B-D894-4698-9E70-6C8084DA0C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237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43</cp:revision>
  <dcterms:created xsi:type="dcterms:W3CDTF">2025-06-11T10:30:00Z</dcterms:created>
  <dcterms:modified xsi:type="dcterms:W3CDTF">2025-12-07T23:06:00Z</dcterms:modified>
</cp:coreProperties>
</file>